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:rsidR="00C15273" w:rsidRPr="000719D8" w:rsidRDefault="009D416F" w:rsidP="002D7BEC">
      <w:pPr>
        <w:pStyle w:val="Heading2"/>
        <w:numPr>
          <w:ilvl w:val="0"/>
          <w:numId w:val="35"/>
        </w:numPr>
        <w:spacing w:before="40" w:after="40" w:line="259" w:lineRule="auto"/>
        <w:ind w:left="630" w:hanging="270"/>
        <w:rPr>
          <w:rFonts w:cs="Arial"/>
          <w:sz w:val="22"/>
          <w:szCs w:val="22"/>
        </w:rPr>
      </w:pPr>
      <w:r>
        <w:rPr>
          <w:rFonts w:cs="Arial"/>
          <w:sz w:val="22"/>
          <w:szCs w:val="22"/>
          <w:lang w:val="vi-VN"/>
        </w:rPr>
        <w:t>DỊCH VỤ FITTING</w:t>
      </w:r>
    </w:p>
    <w:p w:rsidR="00C15273" w:rsidRPr="000719D8" w:rsidRDefault="00C15273" w:rsidP="00F23A72">
      <w:pPr>
        <w:pStyle w:val="ListParagraph"/>
        <w:keepNext/>
        <w:numPr>
          <w:ilvl w:val="0"/>
          <w:numId w:val="11"/>
        </w:numPr>
        <w:spacing w:beforeLines="40" w:before="96" w:afterLines="40" w:after="96" w:line="259" w:lineRule="auto"/>
        <w:contextualSpacing/>
        <w:outlineLvl w:val="3"/>
        <w:rPr>
          <w:rFonts w:ascii="Arial" w:hAnsi="Arial" w:cs="Arial"/>
          <w:b/>
          <w:i/>
          <w:vanish/>
          <w:color w:val="00A294"/>
          <w:sz w:val="22"/>
          <w:szCs w:val="22"/>
        </w:rPr>
      </w:pPr>
    </w:p>
    <w:p w:rsidR="00C15273" w:rsidRPr="000719D8" w:rsidRDefault="00C15273" w:rsidP="00F23A72">
      <w:pPr>
        <w:pStyle w:val="ListParagraph"/>
        <w:keepNext/>
        <w:numPr>
          <w:ilvl w:val="0"/>
          <w:numId w:val="11"/>
        </w:numPr>
        <w:spacing w:beforeLines="40" w:before="96" w:afterLines="40" w:after="96" w:line="259" w:lineRule="auto"/>
        <w:contextualSpacing/>
        <w:outlineLvl w:val="3"/>
        <w:rPr>
          <w:rFonts w:ascii="Arial" w:hAnsi="Arial" w:cs="Arial"/>
          <w:b/>
          <w:i/>
          <w:vanish/>
          <w:color w:val="00A294"/>
          <w:sz w:val="22"/>
          <w:szCs w:val="22"/>
        </w:rPr>
      </w:pPr>
    </w:p>
    <w:p w:rsidR="00C15273" w:rsidRPr="000719D8" w:rsidRDefault="00C15273" w:rsidP="00F23A72">
      <w:pPr>
        <w:pStyle w:val="ListParagraph"/>
        <w:keepNext/>
        <w:numPr>
          <w:ilvl w:val="0"/>
          <w:numId w:val="11"/>
        </w:numPr>
        <w:spacing w:beforeLines="40" w:before="96" w:afterLines="40" w:after="96" w:line="259" w:lineRule="auto"/>
        <w:contextualSpacing/>
        <w:outlineLvl w:val="3"/>
        <w:rPr>
          <w:rFonts w:ascii="Arial" w:hAnsi="Arial" w:cs="Arial"/>
          <w:b/>
          <w:i/>
          <w:vanish/>
          <w:color w:val="00A294"/>
          <w:sz w:val="22"/>
          <w:szCs w:val="22"/>
        </w:rPr>
      </w:pPr>
    </w:p>
    <w:p w:rsidR="00C15273" w:rsidRPr="000719D8" w:rsidRDefault="00C15273" w:rsidP="00F23A72">
      <w:pPr>
        <w:pStyle w:val="ListParagraph"/>
        <w:keepNext/>
        <w:numPr>
          <w:ilvl w:val="0"/>
          <w:numId w:val="11"/>
        </w:numPr>
        <w:spacing w:beforeLines="40" w:before="96" w:afterLines="40" w:after="96" w:line="259" w:lineRule="auto"/>
        <w:contextualSpacing/>
        <w:outlineLvl w:val="3"/>
        <w:rPr>
          <w:rFonts w:ascii="Arial" w:hAnsi="Arial" w:cs="Arial"/>
          <w:b/>
          <w:i/>
          <w:vanish/>
          <w:color w:val="00A294"/>
          <w:sz w:val="22"/>
          <w:szCs w:val="22"/>
        </w:rPr>
      </w:pPr>
    </w:p>
    <w:p w:rsidR="00C15273" w:rsidRPr="000719D8" w:rsidRDefault="00C15273" w:rsidP="00F23A72">
      <w:pPr>
        <w:pStyle w:val="ListParagraph"/>
        <w:keepNext/>
        <w:numPr>
          <w:ilvl w:val="1"/>
          <w:numId w:val="11"/>
        </w:numPr>
        <w:spacing w:beforeLines="40" w:before="96" w:afterLines="40" w:after="96" w:line="259" w:lineRule="auto"/>
        <w:contextualSpacing/>
        <w:outlineLvl w:val="3"/>
        <w:rPr>
          <w:rFonts w:ascii="Arial" w:hAnsi="Arial" w:cs="Arial"/>
          <w:b/>
          <w:i/>
          <w:vanish/>
          <w:color w:val="00A294"/>
          <w:sz w:val="22"/>
          <w:szCs w:val="22"/>
        </w:rPr>
      </w:pPr>
    </w:p>
    <w:p w:rsidR="00C15273" w:rsidRDefault="00C15273" w:rsidP="00E01A88">
      <w:pPr>
        <w:pStyle w:val="Heading4"/>
        <w:numPr>
          <w:ilvl w:val="1"/>
          <w:numId w:val="35"/>
        </w:numPr>
        <w:spacing w:beforeLines="40" w:before="96" w:afterLines="40" w:after="96" w:line="259" w:lineRule="auto"/>
        <w:contextualSpacing/>
        <w:rPr>
          <w:rFonts w:cs="Arial"/>
          <w:b w:val="0"/>
          <w:bCs/>
          <w:i w:val="0"/>
          <w:iCs/>
          <w:sz w:val="22"/>
          <w:szCs w:val="22"/>
          <w:lang w:val="vi-VN"/>
        </w:rPr>
      </w:pPr>
      <w:proofErr w:type="spellStart"/>
      <w:r w:rsidRPr="000719D8">
        <w:rPr>
          <w:rFonts w:cs="Arial"/>
          <w:b w:val="0"/>
          <w:bCs/>
          <w:i w:val="0"/>
          <w:iCs/>
          <w:sz w:val="22"/>
          <w:szCs w:val="22"/>
        </w:rPr>
        <w:t>Sơ</w:t>
      </w:r>
      <w:proofErr w:type="spellEnd"/>
      <w:r w:rsidRPr="000719D8">
        <w:rPr>
          <w:rFonts w:cs="Arial"/>
          <w:b w:val="0"/>
          <w:bCs/>
          <w:i w:val="0"/>
          <w:iCs/>
          <w:sz w:val="22"/>
          <w:szCs w:val="22"/>
        </w:rPr>
        <w:t xml:space="preserve"> </w:t>
      </w:r>
      <w:proofErr w:type="spellStart"/>
      <w:r w:rsidRPr="000719D8">
        <w:rPr>
          <w:rFonts w:cs="Arial"/>
          <w:b w:val="0"/>
          <w:bCs/>
          <w:i w:val="0"/>
          <w:iCs/>
          <w:sz w:val="22"/>
          <w:szCs w:val="22"/>
        </w:rPr>
        <w:t>đồ</w:t>
      </w:r>
      <w:proofErr w:type="spellEnd"/>
      <w:r w:rsidRPr="000719D8">
        <w:rPr>
          <w:rFonts w:cs="Arial"/>
          <w:b w:val="0"/>
          <w:bCs/>
          <w:i w:val="0"/>
          <w:iCs/>
          <w:sz w:val="22"/>
          <w:szCs w:val="22"/>
        </w:rPr>
        <w:t xml:space="preserve"> </w:t>
      </w:r>
      <w:proofErr w:type="spellStart"/>
      <w:r w:rsidRPr="000719D8">
        <w:rPr>
          <w:rFonts w:cs="Arial"/>
          <w:b w:val="0"/>
          <w:bCs/>
          <w:i w:val="0"/>
          <w:iCs/>
          <w:sz w:val="22"/>
          <w:szCs w:val="22"/>
        </w:rPr>
        <w:t>luồng</w:t>
      </w:r>
      <w:proofErr w:type="spellEnd"/>
      <w:r w:rsidRPr="000719D8">
        <w:rPr>
          <w:rFonts w:cs="Arial"/>
          <w:b w:val="0"/>
          <w:bCs/>
          <w:i w:val="0"/>
          <w:iCs/>
          <w:sz w:val="22"/>
          <w:szCs w:val="22"/>
        </w:rPr>
        <w:t xml:space="preserve"> </w:t>
      </w:r>
      <w:proofErr w:type="spellStart"/>
      <w:r w:rsidRPr="000719D8">
        <w:rPr>
          <w:rFonts w:cs="Arial"/>
          <w:b w:val="0"/>
          <w:bCs/>
          <w:i w:val="0"/>
          <w:iCs/>
          <w:sz w:val="22"/>
          <w:szCs w:val="22"/>
        </w:rPr>
        <w:t>dữ</w:t>
      </w:r>
      <w:proofErr w:type="spellEnd"/>
      <w:r w:rsidRPr="000719D8">
        <w:rPr>
          <w:rFonts w:cs="Arial"/>
          <w:b w:val="0"/>
          <w:bCs/>
          <w:i w:val="0"/>
          <w:iCs/>
          <w:sz w:val="22"/>
          <w:szCs w:val="22"/>
        </w:rPr>
        <w:t xml:space="preserve"> </w:t>
      </w:r>
      <w:proofErr w:type="spellStart"/>
      <w:r w:rsidRPr="000719D8">
        <w:rPr>
          <w:rFonts w:cs="Arial"/>
          <w:b w:val="0"/>
          <w:bCs/>
          <w:i w:val="0"/>
          <w:iCs/>
          <w:sz w:val="22"/>
          <w:szCs w:val="22"/>
        </w:rPr>
        <w:t>liệu</w:t>
      </w:r>
      <w:proofErr w:type="spellEnd"/>
    </w:p>
    <w:p w:rsidR="00FF712E" w:rsidRPr="00FF712E" w:rsidRDefault="00FF712E" w:rsidP="002D7BEC">
      <w:pPr>
        <w:ind w:left="360"/>
        <w:rPr>
          <w:lang w:val="vi-VN"/>
        </w:rPr>
      </w:pPr>
    </w:p>
    <w:p w:rsidR="00583B75" w:rsidRPr="00FF712E" w:rsidRDefault="00583B75" w:rsidP="00583B75">
      <w:pPr>
        <w:ind w:left="90"/>
        <w:rPr>
          <w:lang w:val="vi-VN"/>
        </w:rPr>
      </w:pPr>
      <w:r>
        <w:rPr>
          <w:noProof/>
          <w:lang w:val="vi-VN"/>
        </w:rPr>
        <w:drawing>
          <wp:inline distT="0" distB="0" distL="0" distR="0">
            <wp:extent cx="6096000" cy="4953000"/>
            <wp:effectExtent l="0" t="0" r="0" b="0"/>
            <wp:docPr id="1741991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91980" name="Picture 17419919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4AD" w:rsidRPr="00F554AD" w:rsidRDefault="00F554AD" w:rsidP="00F554AD">
      <w:pPr>
        <w:pStyle w:val="Heading4"/>
        <w:spacing w:before="40" w:after="40" w:line="259" w:lineRule="auto"/>
        <w:rPr>
          <w:rFonts w:cs="Arial"/>
          <w:b w:val="0"/>
          <w:bCs/>
          <w:i w:val="0"/>
          <w:iCs/>
          <w:sz w:val="22"/>
          <w:szCs w:val="22"/>
        </w:rPr>
      </w:pPr>
    </w:p>
    <w:p w:rsidR="00BB0AC4" w:rsidRPr="00E01A88" w:rsidRDefault="00E01A88" w:rsidP="00E01A88">
      <w:pPr>
        <w:pStyle w:val="Heading4"/>
        <w:numPr>
          <w:ilvl w:val="1"/>
          <w:numId w:val="35"/>
        </w:numPr>
        <w:spacing w:beforeLines="40" w:before="96" w:afterLines="40" w:after="96" w:line="259" w:lineRule="auto"/>
        <w:contextualSpacing/>
        <w:rPr>
          <w:rFonts w:cs="Arial"/>
          <w:b w:val="0"/>
          <w:bCs/>
          <w:i w:val="0"/>
          <w:iCs/>
          <w:sz w:val="22"/>
          <w:szCs w:val="22"/>
        </w:rPr>
      </w:pPr>
      <w:r w:rsidRPr="00E01A88">
        <w:rPr>
          <w:rFonts w:cs="Arial"/>
          <w:b w:val="0"/>
          <w:bCs/>
          <w:i w:val="0"/>
          <w:iCs/>
          <w:sz w:val="22"/>
          <w:szCs w:val="22"/>
        </w:rPr>
        <w:t>Mô tả quy trình Fitting</w:t>
      </w:r>
    </w:p>
    <w:tbl>
      <w:tblPr>
        <w:tblW w:w="96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1"/>
        <w:gridCol w:w="4678"/>
        <w:gridCol w:w="1276"/>
        <w:gridCol w:w="992"/>
        <w:gridCol w:w="1073"/>
      </w:tblGrid>
      <w:tr w:rsidR="00C15273" w:rsidRPr="000719D8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88D"/>
            <w:vAlign w:val="center"/>
          </w:tcPr>
          <w:p w:rsidR="00C15273" w:rsidRPr="000719D8" w:rsidRDefault="00C15273">
            <w:pPr>
              <w:spacing w:before="40" w:after="40" w:line="259" w:lineRule="auto"/>
              <w:ind w:left="187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Tên</w:t>
            </w:r>
            <w:proofErr w:type="spellEnd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bước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88D"/>
            <w:vAlign w:val="center"/>
          </w:tcPr>
          <w:p w:rsidR="00C15273" w:rsidRPr="000719D8" w:rsidRDefault="00C15273">
            <w:pPr>
              <w:spacing w:before="40" w:after="40" w:line="259" w:lineRule="auto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Nội</w:t>
            </w:r>
            <w:proofErr w:type="spellEnd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 xml:space="preserve"> dung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88D"/>
            <w:vAlign w:val="center"/>
          </w:tcPr>
          <w:p w:rsidR="00C15273" w:rsidRPr="000719D8" w:rsidRDefault="00C15273">
            <w:pPr>
              <w:spacing w:before="40" w:after="40" w:line="259" w:lineRule="auto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Xử</w:t>
            </w:r>
            <w:proofErr w:type="spellEnd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lý</w:t>
            </w:r>
            <w:proofErr w:type="spellEnd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trong</w:t>
            </w:r>
            <w:proofErr w:type="spellEnd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phần</w:t>
            </w:r>
            <w:proofErr w:type="spellEnd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mềm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88D"/>
            <w:vAlign w:val="center"/>
          </w:tcPr>
          <w:p w:rsidR="00C15273" w:rsidRPr="000719D8" w:rsidRDefault="00C15273">
            <w:pPr>
              <w:spacing w:before="40" w:after="40" w:line="259" w:lineRule="auto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Bộ</w:t>
            </w:r>
            <w:proofErr w:type="spellEnd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phận</w:t>
            </w:r>
            <w:proofErr w:type="spellEnd"/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88D"/>
            <w:vAlign w:val="center"/>
          </w:tcPr>
          <w:p w:rsidR="00C15273" w:rsidRPr="000719D8" w:rsidRDefault="00C15273">
            <w:pPr>
              <w:spacing w:before="40" w:after="40" w:line="259" w:lineRule="auto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Tần</w:t>
            </w:r>
            <w:proofErr w:type="spellEnd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suất</w:t>
            </w:r>
            <w:proofErr w:type="spellEnd"/>
          </w:p>
        </w:tc>
      </w:tr>
      <w:tr w:rsidR="00C1445E" w:rsidRPr="000719D8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45E" w:rsidRPr="00F554AD" w:rsidRDefault="00F554AD" w:rsidP="00F554AD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1. Đơn fitting mới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45E" w:rsidRPr="00F554AD" w:rsidRDefault="00F554AD" w:rsidP="00C1445E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Tạo đơn fitting mới từ nguồn website / tại trung tâm / điện thoại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45E" w:rsidRPr="00F554AD" w:rsidRDefault="00F554AD" w:rsidP="00C1445E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Đơn fitting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45E" w:rsidRPr="00F554AD" w:rsidRDefault="00F554AD" w:rsidP="00C1445E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Kinh doanh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45E" w:rsidRPr="00F554AD" w:rsidRDefault="00F554AD" w:rsidP="00C1445E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Hàng ngày</w:t>
            </w:r>
          </w:p>
        </w:tc>
      </w:tr>
      <w:tr w:rsidR="00C1445E" w:rsidRPr="000719D8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45E" w:rsidRPr="00F554AD" w:rsidRDefault="00F554AD" w:rsidP="00C1445E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2. Xác nhận lịch hẹn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45E" w:rsidRPr="00F554AD" w:rsidRDefault="00F554AD" w:rsidP="00C1445E">
            <w:pPr>
              <w:spacing w:before="40" w:after="40" w:line="259" w:lineRule="auto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vi-VN"/>
              </w:rPr>
              <w:t xml:space="preserve">Nhân viên liên hệ khách để xác nhận lịch hẹn và cập nhật </w:t>
            </w:r>
            <w:r w:rsidRPr="00F554AD">
              <w:rPr>
                <w:rFonts w:ascii="Arial" w:hAnsi="Arial" w:cs="Arial"/>
                <w:b/>
                <w:bCs/>
                <w:sz w:val="22"/>
                <w:szCs w:val="22"/>
                <w:lang w:val="vi-VN"/>
              </w:rPr>
              <w:t>trạng thái đơn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45E" w:rsidRPr="00F554AD" w:rsidRDefault="00F554AD" w:rsidP="00C1445E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Đơn fitting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45E" w:rsidRPr="00F554AD" w:rsidRDefault="00F554AD" w:rsidP="00C1445E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Kinh doanh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45E" w:rsidRPr="00F554AD" w:rsidRDefault="00F554AD" w:rsidP="00C1445E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Khi có thay đổi</w:t>
            </w:r>
          </w:p>
        </w:tc>
      </w:tr>
      <w:tr w:rsidR="00F554AD" w:rsidRPr="000719D8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4AD" w:rsidRPr="00F554AD" w:rsidRDefault="00F554AD" w:rsidP="00F554AD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3. Khách đến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4AD" w:rsidRPr="00F554AD" w:rsidRDefault="00F554AD" w:rsidP="00F554AD">
            <w:pPr>
              <w:spacing w:before="40" w:after="40" w:line="259" w:lineRule="auto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vi-VN"/>
              </w:rPr>
              <w:t xml:space="preserve">Cập nhật </w:t>
            </w:r>
            <w:r w:rsidRPr="00F554AD">
              <w:rPr>
                <w:rFonts w:ascii="Arial" w:hAnsi="Arial" w:cs="Arial"/>
                <w:b/>
                <w:bCs/>
                <w:sz w:val="22"/>
                <w:szCs w:val="22"/>
                <w:lang w:val="vi-VN"/>
              </w:rPr>
              <w:t xml:space="preserve">trạng thái đơn </w:t>
            </w:r>
            <w:r>
              <w:rPr>
                <w:rFonts w:ascii="Arial" w:hAnsi="Arial" w:cs="Arial"/>
                <w:sz w:val="22"/>
                <w:szCs w:val="22"/>
                <w:lang w:val="vi-VN"/>
              </w:rPr>
              <w:t>khi Khách đến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4AD" w:rsidRPr="00F554AD" w:rsidRDefault="00F554AD" w:rsidP="00F554AD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Đơn fitting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4AD" w:rsidRPr="00F554AD" w:rsidRDefault="00F554AD" w:rsidP="00F554AD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Kinh doanh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54AD" w:rsidRPr="00F554AD" w:rsidRDefault="00F554AD" w:rsidP="00F554AD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Khi có thay đổi</w:t>
            </w:r>
          </w:p>
        </w:tc>
      </w:tr>
      <w:tr w:rsidR="00551CFC" w:rsidRPr="000719D8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4. Kiểm tra tình trạng gậy và thông báo Khách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vi-VN"/>
              </w:rPr>
              <w:t>Kiểm tra và nhập thông tin chi tiết tình trạng gậy của Khách vào Đơn.</w:t>
            </w:r>
          </w:p>
          <w:p w:rsidR="00551CFC" w:rsidRPr="00551CFC" w:rsidRDefault="00551CFC" w:rsidP="00551CFC">
            <w:pPr>
              <w:numPr>
                <w:ilvl w:val="0"/>
                <w:numId w:val="34"/>
              </w:numPr>
              <w:spacing w:before="40" w:after="4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Hướng xử lý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vi-VN"/>
              </w:rPr>
              <w:t>: chi phí, thời gian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Đơn fitting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Kinh doanh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Khi có thay đổi</w:t>
            </w:r>
          </w:p>
        </w:tc>
      </w:tr>
      <w:tr w:rsidR="00551CFC" w:rsidRPr="000719D8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5. Khách huỷ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vi-VN"/>
              </w:rPr>
              <w:t>Cập nhật tình trạng vào đơn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Đơn fitting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Kinh doanh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Khi có thay đổi</w:t>
            </w:r>
          </w:p>
        </w:tc>
      </w:tr>
      <w:tr w:rsidR="00551CFC" w:rsidRPr="000719D8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lastRenderedPageBreak/>
              <w:t>6. Lead -&gt; follow up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vi-VN"/>
              </w:rPr>
              <w:t>Tự động chuyển Lead khi Khách huỷ để chăm sóc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Tự động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Tự động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Tự động</w:t>
            </w:r>
          </w:p>
        </w:tc>
      </w:tr>
      <w:tr w:rsidR="00551CFC" w:rsidRPr="000719D8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7. Khách đồng ý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551CFC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vi-VN"/>
              </w:rPr>
              <w:t xml:space="preserve">Chuyển trạng thái đơn Fitting sang </w:t>
            </w:r>
            <w:r w:rsidRPr="00551CFC">
              <w:rPr>
                <w:rFonts w:ascii="Arial" w:hAnsi="Arial" w:cs="Arial"/>
                <w:color w:val="00B050"/>
                <w:sz w:val="22"/>
                <w:szCs w:val="22"/>
                <w:lang w:val="vi-VN"/>
              </w:rPr>
              <w:t>hoàn thành</w:t>
            </w:r>
          </w:p>
          <w:p w:rsidR="00551CFC" w:rsidRPr="00551CFC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Đơn fitting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Kinh doanh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Khi có thay đổi</w:t>
            </w:r>
          </w:p>
        </w:tc>
      </w:tr>
      <w:tr w:rsidR="00551CFC" w:rsidRPr="000719D8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8. Đơn đặt hàng bán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vi-VN"/>
              </w:rPr>
              <w:t>Tạo đơn hàng mới từ đơn fitting.</w:t>
            </w:r>
          </w:p>
          <w:p w:rsidR="00551CFC" w:rsidRPr="00551CFC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51CFC">
              <w:rPr>
                <w:rFonts w:ascii="Arial" w:hAnsi="Arial" w:cs="Arial"/>
                <w:sz w:val="22"/>
                <w:szCs w:val="22"/>
              </w:rPr>
              <w:t>Kế</w:t>
            </w:r>
            <w:proofErr w:type="spellEnd"/>
            <w:r w:rsidRPr="00551CFC">
              <w:rPr>
                <w:rFonts w:ascii="Arial" w:hAnsi="Arial" w:cs="Arial"/>
                <w:sz w:val="22"/>
                <w:szCs w:val="22"/>
                <w:lang w:val="vi-VN"/>
              </w:rPr>
              <w:t xml:space="preserve"> thừa sản phẩm từ đơn Fitting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551CFC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Đơn hàng bán lẻ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Kinh doanh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Khi có thay đổi</w:t>
            </w:r>
          </w:p>
        </w:tc>
      </w:tr>
      <w:tr w:rsidR="00551CFC" w:rsidRPr="000719D8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9. Kiểm tra tồn kho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Bộ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phận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KD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kiểm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tra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tham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khảo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tồn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kho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xem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còn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đủ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hóa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để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xuất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kho</w:t>
            </w:r>
            <w:proofErr w:type="spellEnd"/>
          </w:p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>Cách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>làm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 xml:space="preserve">: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Bộ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phận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KD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tiến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kiểm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tra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tồn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kho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để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phản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hồi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cho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khách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Kinh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doanh</w:t>
            </w:r>
            <w:proofErr w:type="spellEnd"/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ngày</w:t>
            </w:r>
            <w:proofErr w:type="spellEnd"/>
          </w:p>
        </w:tc>
      </w:tr>
      <w:tr w:rsidR="00551CFC" w:rsidRPr="000719D8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10. Lệnh xuất hàng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r w:rsidRPr="000719D8">
              <w:rPr>
                <w:rFonts w:ascii="Arial" w:hAnsi="Arial" w:cs="Arial"/>
                <w:sz w:val="22"/>
                <w:szCs w:val="22"/>
              </w:rPr>
              <w:t xml:space="preserve">Sau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khi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có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đơn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đến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lịch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giao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bộ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phận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kinh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doanh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lập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lệnh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xuất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gửi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tới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bộ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phận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kho</w:t>
            </w:r>
            <w:proofErr w:type="spellEnd"/>
          </w:p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u w:val="single"/>
              </w:rPr>
            </w:pPr>
            <w:proofErr w:type="spellStart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>Cách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>làm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>:</w:t>
            </w:r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Bộ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phận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Kinh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doanh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kế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thừa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dữ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liệu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từ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đơn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Lệnh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xuất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Kinh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doanh</w:t>
            </w:r>
            <w:proofErr w:type="spellEnd"/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51CFC" w:rsidRPr="000719D8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11. Kiểm tra hạn mức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Bộ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phận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KD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kiểm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tra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mức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công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nợ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của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khách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</w:p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>Cách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>làm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 xml:space="preserve">: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Bộ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phận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KD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tiến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kiểm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tra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mức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công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nợ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Trường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hợp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hết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mức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bộ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phận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kinh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doanh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lập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lại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đơn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hợp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đồng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gửi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lại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khách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Kinh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doanh</w:t>
            </w:r>
            <w:proofErr w:type="spellEnd"/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551CFC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Khi có đơn hàng</w:t>
            </w:r>
          </w:p>
        </w:tc>
      </w:tr>
      <w:tr w:rsidR="00551CFC" w:rsidRPr="000719D8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F554AD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12. Kiểm tra hoá đơn qúa hạn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Bộ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phận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KD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kiểm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tra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xem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nếu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có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hóa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đơn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quá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hoặc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quá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mức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không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để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làm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cơ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sở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cho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quyết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định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có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xuất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cho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khách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không</w:t>
            </w:r>
            <w:proofErr w:type="spellEnd"/>
          </w:p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>Cách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>làm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 xml:space="preserve">: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Bộ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phận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KD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thực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hiện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cập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nhật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các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mặt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cần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xuất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. Khi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lưu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phần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mềm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sẽ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thực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hiện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kiểm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tra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nếu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có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hóa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đơn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quá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sẽ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hiện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cảnh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báo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Kinh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doanh</w:t>
            </w:r>
            <w:proofErr w:type="spellEnd"/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551CFC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Khi có đơn hàng</w:t>
            </w:r>
          </w:p>
        </w:tc>
      </w:tr>
      <w:tr w:rsidR="002D7BEC" w:rsidRPr="000719D8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BEC" w:rsidRDefault="002D7BEC" w:rsidP="002D7BE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13. Huỷ đơn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BEC" w:rsidRPr="002D7BEC" w:rsidRDefault="002D7BEC" w:rsidP="002D7BE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vi-VN"/>
              </w:rPr>
              <w:t>Không đủ điều kiện, cập nhật Huỷ đơn, phản hồi Khách hàng</w:t>
            </w:r>
          </w:p>
          <w:p w:rsidR="002D7BEC" w:rsidRPr="000719D8" w:rsidRDefault="002D7BEC" w:rsidP="002D7BE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BEC" w:rsidRPr="00551CFC" w:rsidRDefault="002D7BEC" w:rsidP="002D7BE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Đơn hàng bán lẻ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BEC" w:rsidRPr="00F554AD" w:rsidRDefault="002D7BEC" w:rsidP="002D7BE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Kinh doanh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BEC" w:rsidRPr="00F554AD" w:rsidRDefault="002D7BEC" w:rsidP="002D7BE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Khi có thay đổi</w:t>
            </w:r>
          </w:p>
        </w:tc>
      </w:tr>
      <w:tr w:rsidR="00551CFC" w:rsidRPr="000719D8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1</w:t>
            </w:r>
            <w:r w:rsidR="002D7BEC">
              <w:rPr>
                <w:rFonts w:ascii="Arial" w:hAnsi="Arial" w:cs="Arial"/>
                <w:sz w:val="22"/>
                <w:szCs w:val="22"/>
                <w:lang w:val="vi-VN"/>
              </w:rPr>
              <w:t>4</w:t>
            </w:r>
            <w:r>
              <w:rPr>
                <w:rFonts w:ascii="Arial" w:hAnsi="Arial" w:cs="Arial"/>
                <w:sz w:val="22"/>
                <w:szCs w:val="22"/>
                <w:lang w:val="vi-VN"/>
              </w:rPr>
              <w:t>. Hoá đơn bán hàng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Kế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toán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thực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hiện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xuất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hóa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đơn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cho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khách</w:t>
            </w:r>
            <w:proofErr w:type="spellEnd"/>
          </w:p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>Cách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>làm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>:</w:t>
            </w:r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Bộ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phận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kế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toán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căn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cứ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số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lượng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thực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xuất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trên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lệnh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xuất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của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bộ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phận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kho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để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thực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hiện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xuất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hóa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đơn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cho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khách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551CFC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Kế toán bán hàng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551CFC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Kế toán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551CFC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Khi có phát sinh</w:t>
            </w:r>
          </w:p>
        </w:tc>
      </w:tr>
      <w:tr w:rsidR="00551CFC" w:rsidRPr="000719D8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1</w:t>
            </w:r>
            <w:r w:rsidR="002D7BEC">
              <w:rPr>
                <w:rFonts w:ascii="Arial" w:hAnsi="Arial" w:cs="Arial"/>
                <w:sz w:val="22"/>
                <w:szCs w:val="22"/>
                <w:lang w:val="vi-VN"/>
              </w:rPr>
              <w:t>5</w:t>
            </w:r>
            <w:r>
              <w:rPr>
                <w:rFonts w:ascii="Arial" w:hAnsi="Arial" w:cs="Arial"/>
                <w:sz w:val="22"/>
                <w:szCs w:val="22"/>
                <w:lang w:val="vi-VN"/>
              </w:rPr>
              <w:t>. Tính tưởng Doanh số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Dùng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cho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bộ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phận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kế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toán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tính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toán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ghi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nhận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lại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chương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trình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chiết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khấu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khuyến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mại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khách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được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hưởng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làm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căn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cứ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thu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tiền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từ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khách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</w:p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>Cách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>làm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>:</w:t>
            </w:r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Thực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hiện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chức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năng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tính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CKKM,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công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nợ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khách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thanh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toán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ghi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nhận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tại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báo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có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phiếu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thu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tiền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mặt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Bộ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phận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kế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CFC" w:rsidRPr="000719D8" w:rsidRDefault="00551CFC" w:rsidP="00551CFC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r w:rsidRPr="000719D8">
              <w:rPr>
                <w:rFonts w:ascii="Arial" w:hAnsi="Arial" w:cs="Arial"/>
                <w:sz w:val="22"/>
                <w:szCs w:val="22"/>
              </w:rPr>
              <w:t xml:space="preserve">Khi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có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phát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sinh</w:t>
            </w:r>
            <w:proofErr w:type="spellEnd"/>
          </w:p>
        </w:tc>
      </w:tr>
    </w:tbl>
    <w:p w:rsidR="00C70817" w:rsidRDefault="00C70817" w:rsidP="00F554AD">
      <w:pPr>
        <w:pStyle w:val="Heading4"/>
        <w:spacing w:before="40" w:after="40" w:line="259" w:lineRule="auto"/>
        <w:rPr>
          <w:rFonts w:cs="Arial"/>
          <w:b w:val="0"/>
          <w:sz w:val="22"/>
          <w:szCs w:val="22"/>
          <w:lang w:val="vi-VN"/>
        </w:rPr>
      </w:pPr>
    </w:p>
    <w:p w:rsidR="00E01A88" w:rsidRDefault="00E01A88" w:rsidP="00E01A88">
      <w:pPr>
        <w:pStyle w:val="Heading4"/>
        <w:numPr>
          <w:ilvl w:val="1"/>
          <w:numId w:val="35"/>
        </w:numPr>
        <w:spacing w:beforeLines="40" w:before="96" w:afterLines="40" w:after="96" w:line="259" w:lineRule="auto"/>
        <w:contextualSpacing/>
        <w:rPr>
          <w:rFonts w:cs="Arial"/>
          <w:b w:val="0"/>
          <w:bCs/>
          <w:i w:val="0"/>
          <w:iCs/>
          <w:sz w:val="22"/>
          <w:szCs w:val="22"/>
          <w:lang w:val="vi-VN"/>
        </w:rPr>
      </w:pPr>
      <w:r>
        <w:rPr>
          <w:rFonts w:cs="Arial"/>
          <w:b w:val="0"/>
          <w:bCs/>
          <w:i w:val="0"/>
          <w:iCs/>
          <w:sz w:val="22"/>
          <w:szCs w:val="22"/>
          <w:lang w:val="vi-VN"/>
        </w:rPr>
        <w:t xml:space="preserve"> Chi tiết yêu cầu trên phần mềm</w:t>
      </w:r>
    </w:p>
    <w:p w:rsidR="00E01A88" w:rsidRDefault="00E01A88" w:rsidP="00E01A88">
      <w:pPr>
        <w:numPr>
          <w:ilvl w:val="2"/>
          <w:numId w:val="35"/>
        </w:numPr>
        <w:rPr>
          <w:lang w:val="vi-VN"/>
        </w:rPr>
      </w:pPr>
      <w:r>
        <w:rPr>
          <w:lang w:val="vi-VN"/>
        </w:rPr>
        <w:t>Thông tin đơn fitting</w:t>
      </w:r>
    </w:p>
    <w:p w:rsidR="001574D3" w:rsidRPr="00E01A88" w:rsidRDefault="001574D3" w:rsidP="001574D3">
      <w:pPr>
        <w:ind w:left="1080"/>
        <w:rPr>
          <w:lang w:val="vi-VN"/>
        </w:rPr>
      </w:pPr>
    </w:p>
    <w:tbl>
      <w:tblPr>
        <w:tblpPr w:leftFromText="180" w:rightFromText="180" w:vertAnchor="text" w:horzAnchor="margin" w:tblpX="108" w:tblpY="17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7"/>
        <w:gridCol w:w="2925"/>
        <w:gridCol w:w="3888"/>
      </w:tblGrid>
      <w:tr w:rsidR="00E01A88">
        <w:trPr>
          <w:trHeight w:val="442"/>
        </w:trPr>
        <w:tc>
          <w:tcPr>
            <w:tcW w:w="2817" w:type="dxa"/>
            <w:shd w:val="clear" w:color="auto" w:fill="auto"/>
          </w:tcPr>
          <w:p w:rsidR="00E01A88" w:rsidRDefault="00E01A88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Thuộc tính</w:t>
            </w:r>
          </w:p>
        </w:tc>
        <w:tc>
          <w:tcPr>
            <w:tcW w:w="2925" w:type="dxa"/>
            <w:shd w:val="clear" w:color="auto" w:fill="auto"/>
          </w:tcPr>
          <w:p w:rsidR="00E01A88" w:rsidRDefault="00E01A88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Bắt buộc</w:t>
            </w:r>
          </w:p>
        </w:tc>
        <w:tc>
          <w:tcPr>
            <w:tcW w:w="3888" w:type="dxa"/>
            <w:shd w:val="clear" w:color="auto" w:fill="auto"/>
          </w:tcPr>
          <w:p w:rsidR="00E01A88" w:rsidRDefault="00E01A88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Mô tả</w:t>
            </w:r>
          </w:p>
        </w:tc>
      </w:tr>
      <w:tr w:rsidR="00E01A88">
        <w:trPr>
          <w:trHeight w:val="442"/>
        </w:trPr>
        <w:tc>
          <w:tcPr>
            <w:tcW w:w="2817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Mã đơn</w:t>
            </w:r>
          </w:p>
        </w:tc>
        <w:tc>
          <w:tcPr>
            <w:tcW w:w="2925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Tự động</w:t>
            </w:r>
          </w:p>
        </w:tc>
        <w:tc>
          <w:tcPr>
            <w:tcW w:w="3888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Tự động: FIT-YYYY-MM-DD-XX</w:t>
            </w:r>
          </w:p>
        </w:tc>
      </w:tr>
      <w:tr w:rsidR="00E01A88">
        <w:trPr>
          <w:trHeight w:val="433"/>
        </w:trPr>
        <w:tc>
          <w:tcPr>
            <w:tcW w:w="2817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Khách hàng</w:t>
            </w:r>
          </w:p>
        </w:tc>
        <w:tc>
          <w:tcPr>
            <w:tcW w:w="2925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Có</w:t>
            </w:r>
          </w:p>
        </w:tc>
        <w:tc>
          <w:tcPr>
            <w:tcW w:w="3888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Liên kết Lead hoặc Khách hàng</w:t>
            </w:r>
          </w:p>
        </w:tc>
      </w:tr>
      <w:tr w:rsidR="00E01A88">
        <w:trPr>
          <w:trHeight w:val="433"/>
        </w:trPr>
        <w:tc>
          <w:tcPr>
            <w:tcW w:w="2817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Thông số gậy</w:t>
            </w:r>
          </w:p>
        </w:tc>
        <w:tc>
          <w:tcPr>
            <w:tcW w:w="2925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3888" w:type="dxa"/>
            <w:shd w:val="clear" w:color="auto" w:fill="auto"/>
          </w:tcPr>
          <w:p w:rsidR="00E01A88" w:rsidRDefault="00E01A88">
            <w:pPr>
              <w:rPr>
                <w:color w:val="00B050"/>
                <w:lang w:val="vi-VN"/>
              </w:rPr>
            </w:pPr>
            <w:r>
              <w:rPr>
                <w:color w:val="00B050"/>
                <w:lang w:val="vi-VN"/>
              </w:rPr>
              <w:t>Nhập sau khi thực hiện Bước 4</w:t>
            </w:r>
          </w:p>
        </w:tc>
      </w:tr>
      <w:tr w:rsidR="00E01A88">
        <w:trPr>
          <w:trHeight w:val="433"/>
        </w:trPr>
        <w:tc>
          <w:tcPr>
            <w:tcW w:w="2817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Sản phẩm sửa chữa cho đơn</w:t>
            </w:r>
          </w:p>
        </w:tc>
        <w:tc>
          <w:tcPr>
            <w:tcW w:w="2925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3888" w:type="dxa"/>
            <w:shd w:val="clear" w:color="auto" w:fill="auto"/>
          </w:tcPr>
          <w:p w:rsidR="00E01A88" w:rsidRDefault="00E01A88">
            <w:pPr>
              <w:rPr>
                <w:color w:val="00B050"/>
                <w:lang w:val="vi-VN"/>
              </w:rPr>
            </w:pPr>
            <w:r>
              <w:rPr>
                <w:color w:val="00B050"/>
                <w:lang w:val="vi-VN"/>
              </w:rPr>
              <w:t>Nhập sau khi thực hiện Bước 4. Liên kết để chọn Sản phẩm</w:t>
            </w:r>
          </w:p>
        </w:tc>
      </w:tr>
      <w:tr w:rsidR="00E01A88">
        <w:tc>
          <w:tcPr>
            <w:tcW w:w="2817" w:type="dxa"/>
            <w:shd w:val="clear" w:color="auto" w:fill="auto"/>
          </w:tcPr>
          <w:p w:rsidR="00E01A88" w:rsidRDefault="000C0176">
            <w:pPr>
              <w:rPr>
                <w:lang w:val="vi-VN"/>
              </w:rPr>
            </w:pPr>
            <w:r>
              <w:rPr>
                <w:lang w:val="vi-VN"/>
              </w:rPr>
              <w:t>Thời gian hẹn</w:t>
            </w:r>
          </w:p>
        </w:tc>
        <w:tc>
          <w:tcPr>
            <w:tcW w:w="2925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Có</w:t>
            </w:r>
          </w:p>
        </w:tc>
        <w:tc>
          <w:tcPr>
            <w:tcW w:w="3888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Ngày, giờ</w:t>
            </w:r>
          </w:p>
        </w:tc>
      </w:tr>
      <w:tr w:rsidR="00E01A88">
        <w:trPr>
          <w:trHeight w:val="442"/>
        </w:trPr>
        <w:tc>
          <w:tcPr>
            <w:tcW w:w="2817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Trung tâm / chi nhánh</w:t>
            </w:r>
          </w:p>
        </w:tc>
        <w:tc>
          <w:tcPr>
            <w:tcW w:w="2925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Có</w:t>
            </w:r>
          </w:p>
        </w:tc>
        <w:tc>
          <w:tcPr>
            <w:tcW w:w="3888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Trung tâm thực hiện</w:t>
            </w:r>
          </w:p>
        </w:tc>
      </w:tr>
      <w:tr w:rsidR="00E01A88">
        <w:trPr>
          <w:trHeight w:val="424"/>
        </w:trPr>
        <w:tc>
          <w:tcPr>
            <w:tcW w:w="2817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Nhân viên phụ trách</w:t>
            </w:r>
          </w:p>
        </w:tc>
        <w:tc>
          <w:tcPr>
            <w:tcW w:w="2925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Có</w:t>
            </w:r>
          </w:p>
        </w:tc>
        <w:tc>
          <w:tcPr>
            <w:tcW w:w="3888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</w:p>
        </w:tc>
      </w:tr>
      <w:tr w:rsidR="00E01A88">
        <w:trPr>
          <w:trHeight w:val="451"/>
        </w:trPr>
        <w:tc>
          <w:tcPr>
            <w:tcW w:w="2817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Nguồn</w:t>
            </w:r>
          </w:p>
        </w:tc>
        <w:tc>
          <w:tcPr>
            <w:tcW w:w="2925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Có</w:t>
            </w:r>
          </w:p>
        </w:tc>
        <w:tc>
          <w:tcPr>
            <w:tcW w:w="3888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Nguồn lead</w:t>
            </w:r>
          </w:p>
        </w:tc>
      </w:tr>
      <w:tr w:rsidR="00E01A88">
        <w:tc>
          <w:tcPr>
            <w:tcW w:w="2817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Trạng thái</w:t>
            </w:r>
          </w:p>
        </w:tc>
        <w:tc>
          <w:tcPr>
            <w:tcW w:w="2925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Tự động lần đầu</w:t>
            </w:r>
          </w:p>
        </w:tc>
        <w:tc>
          <w:tcPr>
            <w:tcW w:w="3888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Mới – Đã xác nhận - Đang fitting – Hoàn thành – Follow up - Huỷ - Vắng mặt</w:t>
            </w:r>
          </w:p>
        </w:tc>
      </w:tr>
      <w:tr w:rsidR="00E01A88">
        <w:trPr>
          <w:trHeight w:val="514"/>
        </w:trPr>
        <w:tc>
          <w:tcPr>
            <w:tcW w:w="2817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Ghi chú</w:t>
            </w:r>
          </w:p>
        </w:tc>
        <w:tc>
          <w:tcPr>
            <w:tcW w:w="2925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3888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  <w:r>
              <w:rPr>
                <w:lang w:val="vi-VN"/>
              </w:rPr>
              <w:t>Ghi chú thêm</w:t>
            </w:r>
            <w:r w:rsidR="000C0176">
              <w:rPr>
                <w:lang w:val="vi-VN"/>
              </w:rPr>
              <w:t xml:space="preserve"> nhu cầu của Khách</w:t>
            </w:r>
          </w:p>
        </w:tc>
      </w:tr>
    </w:tbl>
    <w:p w:rsidR="00E01A88" w:rsidRDefault="00E01A88" w:rsidP="00E01A88">
      <w:pPr>
        <w:ind w:left="1080"/>
        <w:rPr>
          <w:lang w:val="vi-VN"/>
        </w:rPr>
      </w:pPr>
    </w:p>
    <w:p w:rsidR="00E01A88" w:rsidRDefault="00E01A88" w:rsidP="00E01A88">
      <w:pPr>
        <w:numPr>
          <w:ilvl w:val="2"/>
          <w:numId w:val="35"/>
        </w:numPr>
        <w:rPr>
          <w:lang w:val="vi-VN"/>
        </w:rPr>
      </w:pPr>
      <w:r>
        <w:rPr>
          <w:lang w:val="vi-VN"/>
        </w:rPr>
        <w:t xml:space="preserve"> Thông tin </w:t>
      </w:r>
      <w:r w:rsidR="001574D3">
        <w:rPr>
          <w:lang w:val="vi-VN"/>
        </w:rPr>
        <w:t>bổ sung</w:t>
      </w:r>
    </w:p>
    <w:tbl>
      <w:tblPr>
        <w:tblpPr w:leftFromText="180" w:rightFromText="180" w:vertAnchor="text" w:horzAnchor="margin" w:tblpX="108" w:tblpY="17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7"/>
        <w:gridCol w:w="2925"/>
        <w:gridCol w:w="3888"/>
      </w:tblGrid>
      <w:tr w:rsidR="00E01A88">
        <w:trPr>
          <w:trHeight w:val="442"/>
        </w:trPr>
        <w:tc>
          <w:tcPr>
            <w:tcW w:w="2817" w:type="dxa"/>
            <w:shd w:val="clear" w:color="auto" w:fill="auto"/>
          </w:tcPr>
          <w:p w:rsidR="00E01A88" w:rsidRDefault="00E01A88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Thuộc tính</w:t>
            </w:r>
          </w:p>
        </w:tc>
        <w:tc>
          <w:tcPr>
            <w:tcW w:w="2925" w:type="dxa"/>
            <w:shd w:val="clear" w:color="auto" w:fill="auto"/>
          </w:tcPr>
          <w:p w:rsidR="00E01A88" w:rsidRDefault="004907E8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Bắt buộc</w:t>
            </w:r>
          </w:p>
        </w:tc>
        <w:tc>
          <w:tcPr>
            <w:tcW w:w="3888" w:type="dxa"/>
            <w:shd w:val="clear" w:color="auto" w:fill="auto"/>
          </w:tcPr>
          <w:p w:rsidR="00E01A88" w:rsidRDefault="00E01A88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Mô tả</w:t>
            </w:r>
          </w:p>
        </w:tc>
      </w:tr>
      <w:tr w:rsidR="00E01A88">
        <w:trPr>
          <w:trHeight w:val="442"/>
        </w:trPr>
        <w:tc>
          <w:tcPr>
            <w:tcW w:w="2817" w:type="dxa"/>
            <w:shd w:val="clear" w:color="auto" w:fill="auto"/>
          </w:tcPr>
          <w:p w:rsidR="00E01A88" w:rsidRDefault="000C0176">
            <w:pPr>
              <w:rPr>
                <w:lang w:val="vi-VN"/>
              </w:rPr>
            </w:pPr>
            <w:r>
              <w:rPr>
                <w:lang w:val="vi-VN"/>
              </w:rPr>
              <w:t>Tốc độ đầu gậy</w:t>
            </w:r>
          </w:p>
        </w:tc>
        <w:tc>
          <w:tcPr>
            <w:tcW w:w="2925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</w:p>
        </w:tc>
        <w:tc>
          <w:tcPr>
            <w:tcW w:w="3888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</w:p>
        </w:tc>
      </w:tr>
      <w:tr w:rsidR="00E01A88">
        <w:trPr>
          <w:trHeight w:val="433"/>
        </w:trPr>
        <w:tc>
          <w:tcPr>
            <w:tcW w:w="2817" w:type="dxa"/>
            <w:shd w:val="clear" w:color="auto" w:fill="auto"/>
          </w:tcPr>
          <w:p w:rsidR="00E01A88" w:rsidRDefault="000C0176">
            <w:pPr>
              <w:rPr>
                <w:lang w:val="vi-VN"/>
              </w:rPr>
            </w:pPr>
            <w:r>
              <w:rPr>
                <w:lang w:val="vi-VN"/>
              </w:rPr>
              <w:t>Tốc độ bóng</w:t>
            </w:r>
          </w:p>
        </w:tc>
        <w:tc>
          <w:tcPr>
            <w:tcW w:w="2925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</w:p>
        </w:tc>
        <w:tc>
          <w:tcPr>
            <w:tcW w:w="3888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</w:p>
        </w:tc>
      </w:tr>
      <w:tr w:rsidR="00E01A88">
        <w:trPr>
          <w:trHeight w:val="433"/>
        </w:trPr>
        <w:tc>
          <w:tcPr>
            <w:tcW w:w="2817" w:type="dxa"/>
            <w:shd w:val="clear" w:color="auto" w:fill="auto"/>
          </w:tcPr>
          <w:p w:rsidR="00E01A88" w:rsidRDefault="000C0176">
            <w:pPr>
              <w:rPr>
                <w:lang w:val="vi-VN"/>
              </w:rPr>
            </w:pPr>
            <w:r>
              <w:rPr>
                <w:lang w:val="vi-VN"/>
              </w:rPr>
              <w:t>Hình swing</w:t>
            </w:r>
          </w:p>
        </w:tc>
        <w:tc>
          <w:tcPr>
            <w:tcW w:w="2925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</w:p>
        </w:tc>
        <w:tc>
          <w:tcPr>
            <w:tcW w:w="3888" w:type="dxa"/>
            <w:shd w:val="clear" w:color="auto" w:fill="auto"/>
          </w:tcPr>
          <w:p w:rsidR="00E01A88" w:rsidRDefault="00E01A88">
            <w:pPr>
              <w:rPr>
                <w:color w:val="00B050"/>
                <w:lang w:val="vi-VN"/>
              </w:rPr>
            </w:pPr>
          </w:p>
        </w:tc>
      </w:tr>
      <w:tr w:rsidR="00E01A88">
        <w:trPr>
          <w:trHeight w:val="433"/>
        </w:trPr>
        <w:tc>
          <w:tcPr>
            <w:tcW w:w="2817" w:type="dxa"/>
            <w:shd w:val="clear" w:color="auto" w:fill="auto"/>
          </w:tcPr>
          <w:p w:rsidR="00E01A88" w:rsidRDefault="000C0176">
            <w:pPr>
              <w:rPr>
                <w:lang w:val="vi-VN"/>
              </w:rPr>
            </w:pPr>
            <w:r>
              <w:rPr>
                <w:lang w:val="vi-VN"/>
              </w:rPr>
              <w:t>Đường bóng</w:t>
            </w:r>
          </w:p>
        </w:tc>
        <w:tc>
          <w:tcPr>
            <w:tcW w:w="2925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</w:p>
        </w:tc>
        <w:tc>
          <w:tcPr>
            <w:tcW w:w="3888" w:type="dxa"/>
            <w:shd w:val="clear" w:color="auto" w:fill="auto"/>
          </w:tcPr>
          <w:p w:rsidR="00E01A88" w:rsidRDefault="00E01A88">
            <w:pPr>
              <w:rPr>
                <w:color w:val="00B050"/>
                <w:lang w:val="vi-VN"/>
              </w:rPr>
            </w:pPr>
          </w:p>
        </w:tc>
      </w:tr>
      <w:tr w:rsidR="00E01A88">
        <w:tc>
          <w:tcPr>
            <w:tcW w:w="2817" w:type="dxa"/>
            <w:shd w:val="clear" w:color="auto" w:fill="auto"/>
          </w:tcPr>
          <w:p w:rsidR="00E01A88" w:rsidRDefault="000C0176">
            <w:pPr>
              <w:rPr>
                <w:lang w:val="vi-VN"/>
              </w:rPr>
            </w:pPr>
            <w:r>
              <w:rPr>
                <w:lang w:val="vi-VN"/>
              </w:rPr>
              <w:t>Đường cao bóng</w:t>
            </w:r>
          </w:p>
        </w:tc>
        <w:tc>
          <w:tcPr>
            <w:tcW w:w="2925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</w:p>
        </w:tc>
        <w:tc>
          <w:tcPr>
            <w:tcW w:w="3888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</w:p>
        </w:tc>
      </w:tr>
      <w:tr w:rsidR="00E01A88">
        <w:trPr>
          <w:trHeight w:val="442"/>
        </w:trPr>
        <w:tc>
          <w:tcPr>
            <w:tcW w:w="2817" w:type="dxa"/>
            <w:shd w:val="clear" w:color="auto" w:fill="auto"/>
          </w:tcPr>
          <w:p w:rsidR="00E01A88" w:rsidRDefault="000C0176">
            <w:pPr>
              <w:rPr>
                <w:lang w:val="vi-VN"/>
              </w:rPr>
            </w:pPr>
            <w:r>
              <w:rPr>
                <w:lang w:val="vi-VN"/>
              </w:rPr>
              <w:t>Khoảng cách bóng gậy sắt</w:t>
            </w:r>
          </w:p>
        </w:tc>
        <w:tc>
          <w:tcPr>
            <w:tcW w:w="2925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</w:p>
        </w:tc>
        <w:tc>
          <w:tcPr>
            <w:tcW w:w="3888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</w:p>
        </w:tc>
      </w:tr>
      <w:tr w:rsidR="00E01A88">
        <w:trPr>
          <w:trHeight w:val="424"/>
        </w:trPr>
        <w:tc>
          <w:tcPr>
            <w:tcW w:w="2817" w:type="dxa"/>
            <w:shd w:val="clear" w:color="auto" w:fill="auto"/>
          </w:tcPr>
          <w:p w:rsidR="00E01A88" w:rsidRDefault="000C0176">
            <w:pPr>
              <w:rPr>
                <w:lang w:val="vi-VN"/>
              </w:rPr>
            </w:pPr>
            <w:r>
              <w:rPr>
                <w:lang w:val="vi-VN"/>
              </w:rPr>
              <w:t>Khoảng cách bóng gậy driver</w:t>
            </w:r>
          </w:p>
        </w:tc>
        <w:tc>
          <w:tcPr>
            <w:tcW w:w="2925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</w:p>
        </w:tc>
        <w:tc>
          <w:tcPr>
            <w:tcW w:w="3888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</w:p>
        </w:tc>
      </w:tr>
      <w:tr w:rsidR="00E01A88">
        <w:trPr>
          <w:trHeight w:val="451"/>
        </w:trPr>
        <w:tc>
          <w:tcPr>
            <w:tcW w:w="2817" w:type="dxa"/>
            <w:shd w:val="clear" w:color="auto" w:fill="auto"/>
          </w:tcPr>
          <w:p w:rsidR="00E01A88" w:rsidRDefault="000C0176">
            <w:pPr>
              <w:rPr>
                <w:lang w:val="vi-VN"/>
              </w:rPr>
            </w:pPr>
            <w:r>
              <w:rPr>
                <w:lang w:val="vi-VN"/>
              </w:rPr>
              <w:t>Tình trạng bộ gậy</w:t>
            </w:r>
          </w:p>
        </w:tc>
        <w:tc>
          <w:tcPr>
            <w:tcW w:w="2925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</w:p>
        </w:tc>
        <w:tc>
          <w:tcPr>
            <w:tcW w:w="3888" w:type="dxa"/>
            <w:shd w:val="clear" w:color="auto" w:fill="auto"/>
          </w:tcPr>
          <w:p w:rsidR="00E01A88" w:rsidRDefault="00E01A88">
            <w:pPr>
              <w:rPr>
                <w:lang w:val="vi-VN"/>
              </w:rPr>
            </w:pPr>
          </w:p>
        </w:tc>
      </w:tr>
    </w:tbl>
    <w:p w:rsidR="00E01A88" w:rsidRDefault="00E01A88" w:rsidP="00E01A88">
      <w:pPr>
        <w:rPr>
          <w:lang w:val="vi-VN"/>
        </w:rPr>
      </w:pPr>
    </w:p>
    <w:p w:rsidR="006C3C5B" w:rsidRDefault="006C3C5B" w:rsidP="00E01A88">
      <w:pPr>
        <w:rPr>
          <w:lang w:val="vi-VN"/>
        </w:rPr>
      </w:pPr>
    </w:p>
    <w:p w:rsidR="006C3C5B" w:rsidRDefault="006C3C5B" w:rsidP="006C3C5B">
      <w:pPr>
        <w:pStyle w:val="Heading2"/>
        <w:numPr>
          <w:ilvl w:val="0"/>
          <w:numId w:val="35"/>
        </w:numPr>
        <w:spacing w:before="40" w:after="40" w:line="259" w:lineRule="auto"/>
        <w:ind w:left="630" w:hanging="270"/>
        <w:rPr>
          <w:rFonts w:cs="Arial"/>
          <w:sz w:val="22"/>
          <w:szCs w:val="22"/>
          <w:lang w:val="vi-VN"/>
        </w:rPr>
      </w:pPr>
      <w:r w:rsidRPr="006C3C5B">
        <w:rPr>
          <w:rFonts w:cs="Arial"/>
          <w:sz w:val="22"/>
          <w:szCs w:val="22"/>
          <w:lang w:val="vi-VN"/>
        </w:rPr>
        <w:t>DỊCH VỤ COACHING</w:t>
      </w:r>
    </w:p>
    <w:p w:rsidR="006C3C5B" w:rsidRDefault="006C3C5B" w:rsidP="006C3C5B">
      <w:pPr>
        <w:pStyle w:val="Heading4"/>
        <w:numPr>
          <w:ilvl w:val="1"/>
          <w:numId w:val="35"/>
        </w:numPr>
        <w:spacing w:beforeLines="40" w:before="96" w:afterLines="40" w:after="96" w:line="259" w:lineRule="auto"/>
        <w:contextualSpacing/>
        <w:rPr>
          <w:rFonts w:cs="Arial"/>
          <w:b w:val="0"/>
          <w:bCs/>
          <w:i w:val="0"/>
          <w:iCs/>
          <w:sz w:val="22"/>
          <w:szCs w:val="22"/>
          <w:lang w:val="vi-VN"/>
        </w:rPr>
      </w:pPr>
      <w:proofErr w:type="spellStart"/>
      <w:r w:rsidRPr="000719D8">
        <w:rPr>
          <w:rFonts w:cs="Arial"/>
          <w:b w:val="0"/>
          <w:bCs/>
          <w:i w:val="0"/>
          <w:iCs/>
          <w:sz w:val="22"/>
          <w:szCs w:val="22"/>
        </w:rPr>
        <w:t>Sơ</w:t>
      </w:r>
      <w:proofErr w:type="spellEnd"/>
      <w:r w:rsidRPr="000719D8">
        <w:rPr>
          <w:rFonts w:cs="Arial"/>
          <w:b w:val="0"/>
          <w:bCs/>
          <w:i w:val="0"/>
          <w:iCs/>
          <w:sz w:val="22"/>
          <w:szCs w:val="22"/>
        </w:rPr>
        <w:t xml:space="preserve"> </w:t>
      </w:r>
      <w:proofErr w:type="spellStart"/>
      <w:r w:rsidRPr="000719D8">
        <w:rPr>
          <w:rFonts w:cs="Arial"/>
          <w:b w:val="0"/>
          <w:bCs/>
          <w:i w:val="0"/>
          <w:iCs/>
          <w:sz w:val="22"/>
          <w:szCs w:val="22"/>
        </w:rPr>
        <w:t>đồ</w:t>
      </w:r>
      <w:proofErr w:type="spellEnd"/>
      <w:r w:rsidRPr="000719D8">
        <w:rPr>
          <w:rFonts w:cs="Arial"/>
          <w:b w:val="0"/>
          <w:bCs/>
          <w:i w:val="0"/>
          <w:iCs/>
          <w:sz w:val="22"/>
          <w:szCs w:val="22"/>
        </w:rPr>
        <w:t xml:space="preserve"> </w:t>
      </w:r>
      <w:proofErr w:type="spellStart"/>
      <w:r w:rsidRPr="000719D8">
        <w:rPr>
          <w:rFonts w:cs="Arial"/>
          <w:b w:val="0"/>
          <w:bCs/>
          <w:i w:val="0"/>
          <w:iCs/>
          <w:sz w:val="22"/>
          <w:szCs w:val="22"/>
        </w:rPr>
        <w:t>luồng</w:t>
      </w:r>
      <w:proofErr w:type="spellEnd"/>
      <w:r w:rsidRPr="000719D8">
        <w:rPr>
          <w:rFonts w:cs="Arial"/>
          <w:b w:val="0"/>
          <w:bCs/>
          <w:i w:val="0"/>
          <w:iCs/>
          <w:sz w:val="22"/>
          <w:szCs w:val="22"/>
        </w:rPr>
        <w:t xml:space="preserve"> </w:t>
      </w:r>
      <w:proofErr w:type="spellStart"/>
      <w:r w:rsidRPr="000719D8">
        <w:rPr>
          <w:rFonts w:cs="Arial"/>
          <w:b w:val="0"/>
          <w:bCs/>
          <w:i w:val="0"/>
          <w:iCs/>
          <w:sz w:val="22"/>
          <w:szCs w:val="22"/>
        </w:rPr>
        <w:t>dữ</w:t>
      </w:r>
      <w:proofErr w:type="spellEnd"/>
      <w:r w:rsidRPr="000719D8">
        <w:rPr>
          <w:rFonts w:cs="Arial"/>
          <w:b w:val="0"/>
          <w:bCs/>
          <w:i w:val="0"/>
          <w:iCs/>
          <w:sz w:val="22"/>
          <w:szCs w:val="22"/>
        </w:rPr>
        <w:t xml:space="preserve"> </w:t>
      </w:r>
      <w:proofErr w:type="spellStart"/>
      <w:r w:rsidRPr="000719D8">
        <w:rPr>
          <w:rFonts w:cs="Arial"/>
          <w:b w:val="0"/>
          <w:bCs/>
          <w:i w:val="0"/>
          <w:iCs/>
          <w:sz w:val="22"/>
          <w:szCs w:val="22"/>
        </w:rPr>
        <w:t>liệu</w:t>
      </w:r>
      <w:proofErr w:type="spellEnd"/>
    </w:p>
    <w:p w:rsidR="00583B75" w:rsidRPr="00583B75" w:rsidRDefault="00583B75" w:rsidP="00583B75">
      <w:pPr>
        <w:rPr>
          <w:lang w:val="vi-VN"/>
        </w:rPr>
      </w:pPr>
    </w:p>
    <w:p w:rsidR="00583B75" w:rsidRDefault="00583B75" w:rsidP="00583B75">
      <w:pPr>
        <w:ind w:left="90"/>
        <w:rPr>
          <w:lang w:val="vi-VN"/>
        </w:rPr>
      </w:pPr>
    </w:p>
    <w:p w:rsidR="00583B75" w:rsidRDefault="00583B75" w:rsidP="00583B75">
      <w:pPr>
        <w:ind w:left="90"/>
        <w:rPr>
          <w:lang w:val="vi-VN"/>
        </w:rPr>
      </w:pPr>
    </w:p>
    <w:p w:rsidR="00583B75" w:rsidRDefault="00583B75" w:rsidP="00583B75">
      <w:pPr>
        <w:ind w:left="90"/>
        <w:rPr>
          <w:lang w:val="vi-VN"/>
        </w:rPr>
      </w:pPr>
    </w:p>
    <w:p w:rsidR="00583B75" w:rsidRDefault="00583B75" w:rsidP="00583B75">
      <w:pPr>
        <w:ind w:left="90"/>
        <w:rPr>
          <w:lang w:val="vi-VN"/>
        </w:rPr>
      </w:pPr>
    </w:p>
    <w:p w:rsidR="006C3C5B" w:rsidRPr="006C3C5B" w:rsidRDefault="00583B75" w:rsidP="00583B75">
      <w:pPr>
        <w:ind w:left="9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>
            <wp:extent cx="6096000" cy="4953000"/>
            <wp:effectExtent l="0" t="0" r="0" b="0"/>
            <wp:docPr id="1886782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82981" name="Picture 18867829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B75" w:rsidRDefault="00583B75" w:rsidP="00583B75">
      <w:pPr>
        <w:pStyle w:val="Heading4"/>
        <w:spacing w:beforeLines="40" w:before="96" w:afterLines="40" w:after="96" w:line="259" w:lineRule="auto"/>
        <w:ind w:left="720"/>
        <w:contextualSpacing/>
        <w:rPr>
          <w:rFonts w:cs="Arial"/>
          <w:b w:val="0"/>
          <w:bCs/>
          <w:i w:val="0"/>
          <w:iCs/>
          <w:sz w:val="22"/>
          <w:szCs w:val="22"/>
          <w:lang w:val="vi-VN"/>
        </w:rPr>
      </w:pPr>
    </w:p>
    <w:p w:rsidR="006C3C5B" w:rsidRDefault="006C3C5B" w:rsidP="006C3C5B">
      <w:pPr>
        <w:pStyle w:val="Heading4"/>
        <w:numPr>
          <w:ilvl w:val="1"/>
          <w:numId w:val="35"/>
        </w:numPr>
        <w:spacing w:beforeLines="40" w:before="96" w:afterLines="40" w:after="96" w:line="259" w:lineRule="auto"/>
        <w:contextualSpacing/>
        <w:rPr>
          <w:rFonts w:cs="Arial"/>
          <w:b w:val="0"/>
          <w:bCs/>
          <w:i w:val="0"/>
          <w:iCs/>
          <w:sz w:val="22"/>
          <w:szCs w:val="22"/>
          <w:lang w:val="vi-VN"/>
        </w:rPr>
      </w:pPr>
      <w:proofErr w:type="spellStart"/>
      <w:r w:rsidRPr="00E01A88">
        <w:rPr>
          <w:rFonts w:cs="Arial"/>
          <w:b w:val="0"/>
          <w:bCs/>
          <w:i w:val="0"/>
          <w:iCs/>
          <w:sz w:val="22"/>
          <w:szCs w:val="22"/>
        </w:rPr>
        <w:t>Mô</w:t>
      </w:r>
      <w:proofErr w:type="spellEnd"/>
      <w:r w:rsidRPr="00E01A88">
        <w:rPr>
          <w:rFonts w:cs="Arial"/>
          <w:b w:val="0"/>
          <w:bCs/>
          <w:i w:val="0"/>
          <w:iCs/>
          <w:sz w:val="22"/>
          <w:szCs w:val="22"/>
        </w:rPr>
        <w:t xml:space="preserve"> </w:t>
      </w:r>
      <w:proofErr w:type="spellStart"/>
      <w:r w:rsidRPr="00E01A88">
        <w:rPr>
          <w:rFonts w:cs="Arial"/>
          <w:b w:val="0"/>
          <w:bCs/>
          <w:i w:val="0"/>
          <w:iCs/>
          <w:sz w:val="22"/>
          <w:szCs w:val="22"/>
        </w:rPr>
        <w:t>tả</w:t>
      </w:r>
      <w:proofErr w:type="spellEnd"/>
      <w:r w:rsidRPr="00E01A88">
        <w:rPr>
          <w:rFonts w:cs="Arial"/>
          <w:b w:val="0"/>
          <w:bCs/>
          <w:i w:val="0"/>
          <w:iCs/>
          <w:sz w:val="22"/>
          <w:szCs w:val="22"/>
        </w:rPr>
        <w:t xml:space="preserve"> </w:t>
      </w:r>
      <w:proofErr w:type="spellStart"/>
      <w:r w:rsidRPr="00E01A88">
        <w:rPr>
          <w:rFonts w:cs="Arial"/>
          <w:b w:val="0"/>
          <w:bCs/>
          <w:i w:val="0"/>
          <w:iCs/>
          <w:sz w:val="22"/>
          <w:szCs w:val="22"/>
        </w:rPr>
        <w:t>quy</w:t>
      </w:r>
      <w:proofErr w:type="spellEnd"/>
      <w:r w:rsidRPr="00E01A88">
        <w:rPr>
          <w:rFonts w:cs="Arial"/>
          <w:b w:val="0"/>
          <w:bCs/>
          <w:i w:val="0"/>
          <w:iCs/>
          <w:sz w:val="22"/>
          <w:szCs w:val="22"/>
        </w:rPr>
        <w:t xml:space="preserve"> </w:t>
      </w:r>
      <w:proofErr w:type="spellStart"/>
      <w:r w:rsidRPr="00E01A88">
        <w:rPr>
          <w:rFonts w:cs="Arial"/>
          <w:b w:val="0"/>
          <w:bCs/>
          <w:i w:val="0"/>
          <w:iCs/>
          <w:sz w:val="22"/>
          <w:szCs w:val="22"/>
        </w:rPr>
        <w:t>trình</w:t>
      </w:r>
      <w:proofErr w:type="spellEnd"/>
      <w:r w:rsidRPr="00E01A88">
        <w:rPr>
          <w:rFonts w:cs="Arial"/>
          <w:b w:val="0"/>
          <w:bCs/>
          <w:i w:val="0"/>
          <w:iCs/>
          <w:sz w:val="22"/>
          <w:szCs w:val="22"/>
        </w:rPr>
        <w:t xml:space="preserve"> </w:t>
      </w:r>
    </w:p>
    <w:tbl>
      <w:tblPr>
        <w:tblW w:w="96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1"/>
        <w:gridCol w:w="4678"/>
        <w:gridCol w:w="1276"/>
        <w:gridCol w:w="992"/>
        <w:gridCol w:w="1073"/>
      </w:tblGrid>
      <w:tr w:rsidR="00583B75" w:rsidRPr="000719D8" w:rsidTr="00F30CDF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88D"/>
            <w:vAlign w:val="center"/>
          </w:tcPr>
          <w:p w:rsidR="00583B75" w:rsidRPr="000719D8" w:rsidRDefault="00583B75" w:rsidP="00F30CDF">
            <w:pPr>
              <w:spacing w:before="40" w:after="40" w:line="259" w:lineRule="auto"/>
              <w:ind w:left="187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Tên</w:t>
            </w:r>
            <w:proofErr w:type="spellEnd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bước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88D"/>
            <w:vAlign w:val="center"/>
          </w:tcPr>
          <w:p w:rsidR="00583B75" w:rsidRPr="000719D8" w:rsidRDefault="00583B75" w:rsidP="00F30CDF">
            <w:pPr>
              <w:spacing w:before="40" w:after="40" w:line="259" w:lineRule="auto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Nội</w:t>
            </w:r>
            <w:proofErr w:type="spellEnd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 xml:space="preserve"> dung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88D"/>
            <w:vAlign w:val="center"/>
          </w:tcPr>
          <w:p w:rsidR="00583B75" w:rsidRPr="000719D8" w:rsidRDefault="00583B75" w:rsidP="00F30CDF">
            <w:pPr>
              <w:spacing w:before="40" w:after="40" w:line="259" w:lineRule="auto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Xử</w:t>
            </w:r>
            <w:proofErr w:type="spellEnd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lý</w:t>
            </w:r>
            <w:proofErr w:type="spellEnd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trong</w:t>
            </w:r>
            <w:proofErr w:type="spellEnd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phần</w:t>
            </w:r>
            <w:proofErr w:type="spellEnd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mềm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88D"/>
            <w:vAlign w:val="center"/>
          </w:tcPr>
          <w:p w:rsidR="00583B75" w:rsidRPr="000719D8" w:rsidRDefault="00583B75" w:rsidP="00F30CDF">
            <w:pPr>
              <w:spacing w:before="40" w:after="40" w:line="259" w:lineRule="auto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Bộ</w:t>
            </w:r>
            <w:proofErr w:type="spellEnd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phận</w:t>
            </w:r>
            <w:proofErr w:type="spellEnd"/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88D"/>
            <w:vAlign w:val="center"/>
          </w:tcPr>
          <w:p w:rsidR="00583B75" w:rsidRPr="000719D8" w:rsidRDefault="00583B75" w:rsidP="00F30CDF">
            <w:pPr>
              <w:spacing w:before="40" w:after="40" w:line="259" w:lineRule="auto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Tần</w:t>
            </w:r>
            <w:proofErr w:type="spellEnd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b/>
                <w:color w:val="FFFFFF"/>
                <w:sz w:val="22"/>
                <w:szCs w:val="22"/>
              </w:rPr>
              <w:t>suất</w:t>
            </w:r>
            <w:proofErr w:type="spellEnd"/>
          </w:p>
        </w:tc>
      </w:tr>
      <w:tr w:rsidR="00583B75" w:rsidRPr="000719D8" w:rsidTr="00F30CDF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1. Đăng ký khoá học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vi-VN"/>
              </w:rPr>
              <w:t>Học viên đến tư vấn, tạo đơn coaching mới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Đơn coaching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Tư vấn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Hàng ngày</w:t>
            </w:r>
          </w:p>
        </w:tc>
      </w:tr>
      <w:tr w:rsidR="00583B75" w:rsidRPr="000719D8" w:rsidTr="00F30CDF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583B75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2. Kiểm tra đầu vào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583B75">
            <w:pPr>
              <w:spacing w:before="40" w:after="40" w:line="259" w:lineRule="auto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vi-VN"/>
              </w:rPr>
              <w:t>Nhân viên tư vấn thực hiện kiểm tra đầu vào, cập nhật trạng thái vào đơn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583B75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Đơn coaching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583B75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Tư vấn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583B75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Hàng ngày</w:t>
            </w:r>
          </w:p>
        </w:tc>
      </w:tr>
      <w:tr w:rsidR="00583B75" w:rsidRPr="000719D8" w:rsidTr="00F30CDF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583B75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3. Đánh giá &amp; tư vấn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583B75">
            <w:pPr>
              <w:spacing w:before="40" w:after="40" w:line="259" w:lineRule="auto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vi-VN"/>
              </w:rPr>
              <w:t>HLV đánh giá và tư vấn khoá học phù hợp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583B75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Đơn coaching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583B75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Tư vấn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583B75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Hàng ngày</w:t>
            </w:r>
          </w:p>
        </w:tc>
      </w:tr>
      <w:tr w:rsidR="00583B75" w:rsidRPr="000719D8" w:rsidTr="00F30CDF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583B75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4. Khách huỷ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0719D8" w:rsidRDefault="00583B75" w:rsidP="00583B75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vi-VN"/>
              </w:rPr>
              <w:t>Cập nhật tình trạng vào đơn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583B75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Đơn coaching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583B75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Tư vấn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583B75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Hàng ngày</w:t>
            </w:r>
          </w:p>
        </w:tc>
      </w:tr>
      <w:tr w:rsidR="00583B75" w:rsidRPr="000719D8" w:rsidTr="00F30CDF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5. Lead -&gt; follow up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0719D8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vi-VN"/>
              </w:rPr>
              <w:t>Tự động chuyển Lead khi Khách huỷ để chăm sóc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Tự động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Tự động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Tự động</w:t>
            </w:r>
          </w:p>
        </w:tc>
      </w:tr>
      <w:tr w:rsidR="00583B75" w:rsidRPr="000719D8" w:rsidTr="00F30CDF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583B75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6. Khách đồng ý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551CFC" w:rsidRDefault="00583B75" w:rsidP="00583B75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vi-VN"/>
              </w:rPr>
              <w:t xml:space="preserve">Chuyển trạng thái đơn Coaching sang </w:t>
            </w:r>
            <w:r w:rsidR="0029451B" w:rsidRPr="0029451B">
              <w:rPr>
                <w:rFonts w:ascii="Arial" w:hAnsi="Arial" w:cs="Arial"/>
                <w:color w:val="00B050"/>
                <w:sz w:val="22"/>
                <w:szCs w:val="22"/>
                <w:lang w:val="vi-VN"/>
              </w:rPr>
              <w:t>thanh toán</w:t>
            </w:r>
          </w:p>
          <w:p w:rsidR="00583B75" w:rsidRPr="00551CFC" w:rsidRDefault="00583B75" w:rsidP="00583B75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583B75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Đơn coaching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583B75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Tư vấn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583B75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Hàng ngày</w:t>
            </w:r>
          </w:p>
        </w:tc>
      </w:tr>
      <w:tr w:rsidR="00583B75" w:rsidRPr="000719D8" w:rsidTr="00F30CDF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7. Tạo đơn hàng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551CFC" w:rsidRDefault="00583B75" w:rsidP="00583B75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vi-VN"/>
              </w:rPr>
              <w:t>Tạo đơn hàng mới từ đơn coaching</w:t>
            </w:r>
            <w:r w:rsidR="0029451B">
              <w:rPr>
                <w:rFonts w:ascii="Arial" w:hAnsi="Arial" w:cs="Arial"/>
                <w:sz w:val="22"/>
                <w:szCs w:val="22"/>
                <w:lang w:val="vi-VN"/>
              </w:rPr>
              <w:t xml:space="preserve"> để liên kết Kế toán</w:t>
            </w:r>
          </w:p>
          <w:p w:rsidR="00583B75" w:rsidRPr="00551CFC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551CFC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lastRenderedPageBreak/>
              <w:t>Đơn hàng bán lẻ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Kinh doanh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Khi có thay đổi</w:t>
            </w:r>
          </w:p>
        </w:tc>
      </w:tr>
      <w:tr w:rsidR="00583B75" w:rsidRPr="000719D8" w:rsidTr="00F30CDF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8. Thanh toán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583B75" w:rsidRDefault="00583B75" w:rsidP="00583B75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vi-VN"/>
              </w:rPr>
              <w:t>Khách thanh toán và lên Hợp đồng</w:t>
            </w:r>
            <w:r w:rsidR="0029451B">
              <w:rPr>
                <w:rFonts w:ascii="Arial" w:hAnsi="Arial" w:cs="Arial"/>
                <w:sz w:val="22"/>
                <w:szCs w:val="22"/>
                <w:lang w:val="vi-VN"/>
              </w:rPr>
              <w:t>, in biên lai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0719D8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0719D8" w:rsidRDefault="0029451B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Khi có thay đổi</w:t>
            </w:r>
          </w:p>
        </w:tc>
      </w:tr>
      <w:tr w:rsidR="00583B75" w:rsidRPr="000719D8" w:rsidTr="00F30CDF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9. Xếp lịch học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583B75" w:rsidRDefault="00583B75" w:rsidP="00583B75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vi-VN"/>
              </w:rPr>
              <w:t>BP giáo vụ sắp xếp lịch học</w:t>
            </w:r>
            <w:r w:rsidR="0029451B">
              <w:rPr>
                <w:rFonts w:ascii="Arial" w:hAnsi="Arial" w:cs="Arial"/>
                <w:sz w:val="22"/>
                <w:szCs w:val="22"/>
                <w:lang w:val="vi-VN"/>
              </w:rPr>
              <w:t>, địa điểm.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29451B" w:rsidRDefault="0029451B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Lịch học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0719D8" w:rsidRDefault="0029451B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BP Giáo vụ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0719D8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83B75" w:rsidRPr="000719D8" w:rsidTr="00F30CDF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10. Học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Default="00583B75" w:rsidP="0029451B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 w:rsidRPr="0029451B">
              <w:rPr>
                <w:rFonts w:ascii="Arial" w:hAnsi="Arial" w:cs="Arial"/>
                <w:sz w:val="22"/>
                <w:szCs w:val="22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r w:rsidR="0029451B">
              <w:rPr>
                <w:rFonts w:ascii="Arial" w:hAnsi="Arial" w:cs="Arial"/>
                <w:sz w:val="22"/>
                <w:szCs w:val="22"/>
                <w:lang w:val="vi-VN"/>
              </w:rPr>
              <w:t>Học viên tiến hành học và BP giáo vụ điểm danh theo từng buổi</w:t>
            </w:r>
          </w:p>
          <w:p w:rsidR="0029451B" w:rsidRPr="0029451B" w:rsidRDefault="0029451B" w:rsidP="0029451B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 w:rsidRPr="0029451B">
              <w:rPr>
                <w:rFonts w:ascii="Arial" w:hAnsi="Arial" w:cs="Arial"/>
                <w:sz w:val="22"/>
                <w:szCs w:val="22"/>
                <w:lang w:val="vi-VN"/>
              </w:rPr>
              <w:t>+ Có mặt</w:t>
            </w:r>
          </w:p>
          <w:p w:rsidR="0029451B" w:rsidRPr="0029451B" w:rsidRDefault="0029451B" w:rsidP="0029451B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 w:rsidRPr="0029451B">
              <w:rPr>
                <w:rFonts w:ascii="Arial" w:hAnsi="Arial" w:cs="Arial"/>
                <w:sz w:val="22"/>
                <w:szCs w:val="22"/>
                <w:lang w:val="vi-VN"/>
              </w:rPr>
              <w:t>+ Báo hủy: cận giờ =&gt; trừ buổi</w:t>
            </w:r>
          </w:p>
          <w:p w:rsidR="0029451B" w:rsidRPr="0029451B" w:rsidRDefault="0029451B" w:rsidP="0029451B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 w:rsidRPr="0029451B">
              <w:rPr>
                <w:rFonts w:ascii="Arial" w:hAnsi="Arial" w:cs="Arial"/>
                <w:sz w:val="22"/>
                <w:szCs w:val="22"/>
                <w:lang w:val="vi-VN"/>
              </w:rPr>
              <w:t>+ Báo vắng: giữ lịch, dời sang lịch tiếp theo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0719D8" w:rsidRDefault="0029451B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Lịch học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0719D8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551CFC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</w:p>
        </w:tc>
      </w:tr>
      <w:tr w:rsidR="00583B75" w:rsidRPr="000719D8" w:rsidTr="00F30CDF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583B75" w:rsidRDefault="00583B75" w:rsidP="00583B75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11. Kết thúc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51B" w:rsidRPr="0029451B" w:rsidRDefault="00583B75" w:rsidP="0029451B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r w:rsidR="0029451B">
              <w:rPr>
                <w:rFonts w:ascii="Arial" w:hAnsi="Arial" w:cs="Arial"/>
                <w:sz w:val="22"/>
                <w:szCs w:val="22"/>
                <w:lang w:val="vi-VN"/>
              </w:rPr>
              <w:t>Hoàn thành khoá học Khi đáp ứng đủ điều kiện</w:t>
            </w:r>
          </w:p>
          <w:p w:rsidR="00583B75" w:rsidRPr="000719D8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0719D8" w:rsidRDefault="0029451B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Lịch học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0719D8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551CFC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</w:p>
        </w:tc>
      </w:tr>
      <w:tr w:rsidR="00583B75" w:rsidRPr="000719D8" w:rsidTr="00F30CDF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12. Follow up sau này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2D7BEC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r w:rsidR="0029451B">
              <w:rPr>
                <w:rFonts w:ascii="Arial" w:hAnsi="Arial" w:cs="Arial"/>
                <w:sz w:val="22"/>
                <w:szCs w:val="22"/>
                <w:lang w:val="vi-VN"/>
              </w:rPr>
              <w:t>Follow để chăm sóc tiếp</w:t>
            </w:r>
          </w:p>
          <w:p w:rsidR="00583B75" w:rsidRPr="000719D8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551CFC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F554AD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</w:p>
        </w:tc>
      </w:tr>
      <w:tr w:rsidR="00583B75" w:rsidRPr="000719D8" w:rsidTr="00F30CDF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13. Hoá đơn bán hàng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0719D8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Kế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toán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thực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hiện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xuất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hóa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đơn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cho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khách</w:t>
            </w:r>
            <w:proofErr w:type="spellEnd"/>
          </w:p>
          <w:p w:rsidR="00583B75" w:rsidRPr="000719D8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>Cách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>làm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>:</w:t>
            </w:r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Bộ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phận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kế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toán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căn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cứ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số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lượng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thực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xuất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trên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lệnh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xuất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của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bộ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phận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kho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để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thực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hiện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xuất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hóa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đơn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cho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khách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551CFC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Kế toán bán hàng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551CFC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Kế toán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551CFC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Khi có phát sinh</w:t>
            </w:r>
          </w:p>
        </w:tc>
      </w:tr>
      <w:tr w:rsidR="00583B75" w:rsidRPr="000719D8" w:rsidTr="00F30CDF"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sz w:val="22"/>
                <w:szCs w:val="22"/>
                <w:lang w:val="vi-VN"/>
              </w:rPr>
              <w:t>14. Tính tưởng Doanh số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0719D8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  <w:lang w:val="vi-VN"/>
              </w:rPr>
              <w:t>Mục đích:</w:t>
            </w:r>
            <w:r w:rsidRPr="00F554AD">
              <w:rPr>
                <w:rFonts w:ascii="Arial" w:hAnsi="Arial" w:cs="Arial"/>
                <w:sz w:val="22"/>
                <w:szCs w:val="22"/>
                <w:lang w:val="vi-VN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Dùng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cho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bộ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phận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kế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toán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tính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toán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ghi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nhận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lại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chương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trình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chiết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khấu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khuyến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mại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khách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được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hưởng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làm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căn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cứ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thu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tiền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từ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khách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</w:p>
          <w:p w:rsidR="00583B75" w:rsidRPr="000719D8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>Cách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>làm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  <w:u w:val="single"/>
              </w:rPr>
              <w:t>:</w:t>
            </w:r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Thực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hiện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chức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năng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tính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CKKM,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công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nợ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khách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hàng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thanh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toán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ghi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nhận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tại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báo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có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phiếu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thu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tiền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mặt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0719D8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0719D8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Bộ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phận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kế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B75" w:rsidRPr="000719D8" w:rsidRDefault="00583B75" w:rsidP="00F30CDF">
            <w:pPr>
              <w:spacing w:before="40" w:after="40" w:line="259" w:lineRule="auto"/>
              <w:rPr>
                <w:rFonts w:ascii="Arial" w:hAnsi="Arial" w:cs="Arial"/>
                <w:sz w:val="22"/>
                <w:szCs w:val="22"/>
              </w:rPr>
            </w:pPr>
            <w:r w:rsidRPr="000719D8">
              <w:rPr>
                <w:rFonts w:ascii="Arial" w:hAnsi="Arial" w:cs="Arial"/>
                <w:sz w:val="22"/>
                <w:szCs w:val="22"/>
              </w:rPr>
              <w:t xml:space="preserve">Khi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có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phát</w:t>
            </w:r>
            <w:proofErr w:type="spellEnd"/>
            <w:r w:rsidRPr="000719D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719D8">
              <w:rPr>
                <w:rFonts w:ascii="Arial" w:hAnsi="Arial" w:cs="Arial"/>
                <w:sz w:val="22"/>
                <w:szCs w:val="22"/>
              </w:rPr>
              <w:t>sinh</w:t>
            </w:r>
            <w:proofErr w:type="spellEnd"/>
          </w:p>
        </w:tc>
      </w:tr>
    </w:tbl>
    <w:p w:rsidR="00583B75" w:rsidRPr="00583B75" w:rsidRDefault="00583B75" w:rsidP="00583B75">
      <w:pPr>
        <w:rPr>
          <w:lang w:val="vi-VN"/>
        </w:rPr>
      </w:pPr>
    </w:p>
    <w:p w:rsidR="006C3C5B" w:rsidRDefault="006C3C5B" w:rsidP="006C3C5B">
      <w:pPr>
        <w:pStyle w:val="Heading4"/>
        <w:numPr>
          <w:ilvl w:val="1"/>
          <w:numId w:val="35"/>
        </w:numPr>
        <w:spacing w:beforeLines="40" w:before="96" w:afterLines="40" w:after="96" w:line="259" w:lineRule="auto"/>
        <w:contextualSpacing/>
        <w:rPr>
          <w:rFonts w:cs="Arial"/>
          <w:b w:val="0"/>
          <w:bCs/>
          <w:i w:val="0"/>
          <w:iCs/>
          <w:sz w:val="22"/>
          <w:szCs w:val="22"/>
          <w:lang w:val="vi-VN"/>
        </w:rPr>
      </w:pPr>
      <w:r>
        <w:rPr>
          <w:rFonts w:cs="Arial"/>
          <w:b w:val="0"/>
          <w:bCs/>
          <w:i w:val="0"/>
          <w:iCs/>
          <w:sz w:val="22"/>
          <w:szCs w:val="22"/>
          <w:lang w:val="vi-VN"/>
        </w:rPr>
        <w:t>Chi tiết yêu cầu trên phần mềm</w:t>
      </w:r>
    </w:p>
    <w:tbl>
      <w:tblPr>
        <w:tblpPr w:leftFromText="180" w:rightFromText="180" w:vertAnchor="text" w:horzAnchor="margin" w:tblpX="108" w:tblpY="17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7"/>
        <w:gridCol w:w="2925"/>
        <w:gridCol w:w="3888"/>
      </w:tblGrid>
      <w:tr w:rsidR="0014598E" w:rsidTr="00F30CDF">
        <w:trPr>
          <w:trHeight w:val="442"/>
        </w:trPr>
        <w:tc>
          <w:tcPr>
            <w:tcW w:w="2817" w:type="dxa"/>
            <w:shd w:val="clear" w:color="auto" w:fill="auto"/>
          </w:tcPr>
          <w:p w:rsidR="0014598E" w:rsidRDefault="0014598E" w:rsidP="00F30CDF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Thuộc tính</w:t>
            </w:r>
          </w:p>
        </w:tc>
        <w:tc>
          <w:tcPr>
            <w:tcW w:w="2925" w:type="dxa"/>
            <w:shd w:val="clear" w:color="auto" w:fill="auto"/>
          </w:tcPr>
          <w:p w:rsidR="0014598E" w:rsidRDefault="0014598E" w:rsidP="00F30CDF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Bắt buộc</w:t>
            </w:r>
          </w:p>
        </w:tc>
        <w:tc>
          <w:tcPr>
            <w:tcW w:w="3888" w:type="dxa"/>
            <w:shd w:val="clear" w:color="auto" w:fill="auto"/>
          </w:tcPr>
          <w:p w:rsidR="0014598E" w:rsidRDefault="0014598E" w:rsidP="00F30CDF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Mô tả</w:t>
            </w:r>
          </w:p>
        </w:tc>
      </w:tr>
      <w:tr w:rsidR="0014598E" w:rsidTr="00F30CDF">
        <w:trPr>
          <w:trHeight w:val="442"/>
        </w:trPr>
        <w:tc>
          <w:tcPr>
            <w:tcW w:w="2817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  <w:r>
              <w:rPr>
                <w:lang w:val="vi-VN"/>
              </w:rPr>
              <w:t>Mã đơn</w:t>
            </w:r>
          </w:p>
        </w:tc>
        <w:tc>
          <w:tcPr>
            <w:tcW w:w="2925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  <w:r>
              <w:rPr>
                <w:lang w:val="vi-VN"/>
              </w:rPr>
              <w:t>Tự động</w:t>
            </w:r>
          </w:p>
        </w:tc>
        <w:tc>
          <w:tcPr>
            <w:tcW w:w="3888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  <w:r>
              <w:rPr>
                <w:lang w:val="vi-VN"/>
              </w:rPr>
              <w:t>Tự động: COA-YYYY-MM-DD-XX</w:t>
            </w:r>
          </w:p>
        </w:tc>
      </w:tr>
      <w:tr w:rsidR="0014598E" w:rsidTr="00F30CDF">
        <w:trPr>
          <w:trHeight w:val="433"/>
        </w:trPr>
        <w:tc>
          <w:tcPr>
            <w:tcW w:w="2817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  <w:r>
              <w:rPr>
                <w:lang w:val="vi-VN"/>
              </w:rPr>
              <w:t>Học viên</w:t>
            </w:r>
          </w:p>
        </w:tc>
        <w:tc>
          <w:tcPr>
            <w:tcW w:w="2925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  <w:r>
              <w:rPr>
                <w:lang w:val="vi-VN"/>
              </w:rPr>
              <w:t>Có</w:t>
            </w:r>
          </w:p>
        </w:tc>
        <w:tc>
          <w:tcPr>
            <w:tcW w:w="3888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</w:p>
        </w:tc>
      </w:tr>
      <w:tr w:rsidR="0014598E" w:rsidTr="00F30CDF">
        <w:trPr>
          <w:trHeight w:val="433"/>
        </w:trPr>
        <w:tc>
          <w:tcPr>
            <w:tcW w:w="2817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  <w:r>
              <w:rPr>
                <w:lang w:val="vi-VN"/>
              </w:rPr>
              <w:t>Gói huấn luyện</w:t>
            </w:r>
          </w:p>
        </w:tc>
        <w:tc>
          <w:tcPr>
            <w:tcW w:w="2925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  <w:r>
              <w:rPr>
                <w:lang w:val="vi-VN"/>
              </w:rPr>
              <w:t>Có</w:t>
            </w:r>
          </w:p>
        </w:tc>
        <w:tc>
          <w:tcPr>
            <w:tcW w:w="3888" w:type="dxa"/>
            <w:shd w:val="clear" w:color="auto" w:fill="auto"/>
          </w:tcPr>
          <w:p w:rsidR="0014598E" w:rsidRDefault="0014598E" w:rsidP="00F30CDF">
            <w:pPr>
              <w:rPr>
                <w:color w:val="00B050"/>
                <w:lang w:val="vi-VN"/>
              </w:rPr>
            </w:pPr>
          </w:p>
        </w:tc>
      </w:tr>
      <w:tr w:rsidR="0014598E" w:rsidTr="00F30CDF">
        <w:trPr>
          <w:trHeight w:val="433"/>
        </w:trPr>
        <w:tc>
          <w:tcPr>
            <w:tcW w:w="2817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  <w:r>
              <w:rPr>
                <w:lang w:val="vi-VN"/>
              </w:rPr>
              <w:t>Huấn luyện viên phục trách</w:t>
            </w:r>
          </w:p>
        </w:tc>
        <w:tc>
          <w:tcPr>
            <w:tcW w:w="2925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  <w:r>
              <w:rPr>
                <w:lang w:val="vi-VN"/>
              </w:rPr>
              <w:t>Có</w:t>
            </w:r>
          </w:p>
        </w:tc>
        <w:tc>
          <w:tcPr>
            <w:tcW w:w="3888" w:type="dxa"/>
            <w:shd w:val="clear" w:color="auto" w:fill="auto"/>
          </w:tcPr>
          <w:p w:rsidR="0014598E" w:rsidRDefault="0014598E" w:rsidP="00F30CDF">
            <w:pPr>
              <w:rPr>
                <w:color w:val="00B050"/>
                <w:lang w:val="vi-VN"/>
              </w:rPr>
            </w:pPr>
          </w:p>
        </w:tc>
      </w:tr>
      <w:tr w:rsidR="0014598E" w:rsidTr="001D0643">
        <w:trPr>
          <w:trHeight w:val="424"/>
        </w:trPr>
        <w:tc>
          <w:tcPr>
            <w:tcW w:w="2817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  <w:r>
              <w:rPr>
                <w:lang w:val="vi-VN"/>
              </w:rPr>
              <w:t>Lịch học</w:t>
            </w:r>
          </w:p>
        </w:tc>
        <w:tc>
          <w:tcPr>
            <w:tcW w:w="2925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  <w:r>
              <w:rPr>
                <w:lang w:val="vi-VN"/>
              </w:rPr>
              <w:t>Có</w:t>
            </w:r>
          </w:p>
        </w:tc>
        <w:tc>
          <w:tcPr>
            <w:tcW w:w="3888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</w:p>
        </w:tc>
      </w:tr>
      <w:tr w:rsidR="0014598E" w:rsidTr="00F30CDF">
        <w:trPr>
          <w:trHeight w:val="442"/>
        </w:trPr>
        <w:tc>
          <w:tcPr>
            <w:tcW w:w="2817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  <w:r>
              <w:rPr>
                <w:lang w:val="vi-VN"/>
              </w:rPr>
              <w:t>Học phí</w:t>
            </w:r>
          </w:p>
        </w:tc>
        <w:tc>
          <w:tcPr>
            <w:tcW w:w="2925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  <w:r>
              <w:rPr>
                <w:lang w:val="vi-VN"/>
              </w:rPr>
              <w:t>Có</w:t>
            </w:r>
          </w:p>
        </w:tc>
        <w:tc>
          <w:tcPr>
            <w:tcW w:w="3888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</w:p>
        </w:tc>
      </w:tr>
      <w:tr w:rsidR="0014598E" w:rsidTr="00F30CDF">
        <w:trPr>
          <w:trHeight w:val="424"/>
        </w:trPr>
        <w:tc>
          <w:tcPr>
            <w:tcW w:w="2817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  <w:r>
              <w:rPr>
                <w:lang w:val="vi-VN"/>
              </w:rPr>
              <w:t>Ưu đãi</w:t>
            </w:r>
          </w:p>
        </w:tc>
        <w:tc>
          <w:tcPr>
            <w:tcW w:w="2925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</w:p>
        </w:tc>
        <w:tc>
          <w:tcPr>
            <w:tcW w:w="3888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  <w:r>
              <w:rPr>
                <w:lang w:val="vi-VN"/>
              </w:rPr>
              <w:t>Giám giá (nếu có)</w:t>
            </w:r>
          </w:p>
        </w:tc>
      </w:tr>
      <w:tr w:rsidR="0014598E" w:rsidTr="00F30CDF">
        <w:trPr>
          <w:trHeight w:val="451"/>
        </w:trPr>
        <w:tc>
          <w:tcPr>
            <w:tcW w:w="2817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  <w:r>
              <w:rPr>
                <w:lang w:val="vi-VN"/>
              </w:rPr>
              <w:t>Địa điểm học</w:t>
            </w:r>
          </w:p>
        </w:tc>
        <w:tc>
          <w:tcPr>
            <w:tcW w:w="2925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  <w:r>
              <w:rPr>
                <w:lang w:val="vi-VN"/>
              </w:rPr>
              <w:t>Có</w:t>
            </w:r>
          </w:p>
        </w:tc>
        <w:tc>
          <w:tcPr>
            <w:tcW w:w="3888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</w:p>
        </w:tc>
      </w:tr>
      <w:tr w:rsidR="0014598E" w:rsidTr="001D0643">
        <w:trPr>
          <w:trHeight w:val="505"/>
        </w:trPr>
        <w:tc>
          <w:tcPr>
            <w:tcW w:w="2817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  <w:r>
              <w:rPr>
                <w:lang w:val="vi-VN"/>
              </w:rPr>
              <w:t>Loại khoá học</w:t>
            </w:r>
          </w:p>
        </w:tc>
        <w:tc>
          <w:tcPr>
            <w:tcW w:w="2925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  <w:r>
              <w:rPr>
                <w:lang w:val="vi-VN"/>
              </w:rPr>
              <w:t>Có</w:t>
            </w:r>
          </w:p>
        </w:tc>
        <w:tc>
          <w:tcPr>
            <w:tcW w:w="3888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  <w:r>
              <w:rPr>
                <w:lang w:val="vi-VN"/>
              </w:rPr>
              <w:t>Bắt đầu/ nâng cao/ Chuyên nghiệp</w:t>
            </w:r>
          </w:p>
        </w:tc>
      </w:tr>
      <w:tr w:rsidR="0014598E" w:rsidTr="00F30CDF">
        <w:trPr>
          <w:trHeight w:val="514"/>
        </w:trPr>
        <w:tc>
          <w:tcPr>
            <w:tcW w:w="2817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  <w:r>
              <w:rPr>
                <w:lang w:val="vi-VN"/>
              </w:rPr>
              <w:t>Ghi chú</w:t>
            </w:r>
          </w:p>
        </w:tc>
        <w:tc>
          <w:tcPr>
            <w:tcW w:w="2925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  <w:r>
              <w:rPr>
                <w:lang w:val="vi-VN"/>
              </w:rPr>
              <w:t>_</w:t>
            </w:r>
          </w:p>
        </w:tc>
        <w:tc>
          <w:tcPr>
            <w:tcW w:w="3888" w:type="dxa"/>
            <w:shd w:val="clear" w:color="auto" w:fill="auto"/>
          </w:tcPr>
          <w:p w:rsidR="0014598E" w:rsidRDefault="0014598E" w:rsidP="00F30CDF">
            <w:pPr>
              <w:rPr>
                <w:lang w:val="vi-VN"/>
              </w:rPr>
            </w:pPr>
          </w:p>
        </w:tc>
      </w:tr>
      <w:tr w:rsidR="00246E30" w:rsidTr="00F30CDF">
        <w:trPr>
          <w:trHeight w:val="514"/>
        </w:trPr>
        <w:tc>
          <w:tcPr>
            <w:tcW w:w="2817" w:type="dxa"/>
            <w:shd w:val="clear" w:color="auto" w:fill="auto"/>
          </w:tcPr>
          <w:p w:rsidR="00246E30" w:rsidRDefault="00246E30" w:rsidP="00F30CDF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 xml:space="preserve">Trạng thái </w:t>
            </w:r>
          </w:p>
        </w:tc>
        <w:tc>
          <w:tcPr>
            <w:tcW w:w="2925" w:type="dxa"/>
            <w:shd w:val="clear" w:color="auto" w:fill="auto"/>
          </w:tcPr>
          <w:p w:rsidR="00246E30" w:rsidRDefault="00246E30" w:rsidP="00F30CDF">
            <w:pPr>
              <w:rPr>
                <w:lang w:val="vi-VN"/>
              </w:rPr>
            </w:pPr>
            <w:r>
              <w:rPr>
                <w:lang w:val="vi-VN"/>
              </w:rPr>
              <w:t>Mới (mặc định)</w:t>
            </w:r>
          </w:p>
        </w:tc>
        <w:tc>
          <w:tcPr>
            <w:tcW w:w="3888" w:type="dxa"/>
            <w:shd w:val="clear" w:color="auto" w:fill="auto"/>
          </w:tcPr>
          <w:p w:rsidR="00246E30" w:rsidRDefault="00246E30" w:rsidP="00F30CDF">
            <w:pPr>
              <w:rPr>
                <w:lang w:val="vi-VN"/>
              </w:rPr>
            </w:pPr>
            <w:r>
              <w:rPr>
                <w:lang w:val="vi-VN"/>
              </w:rPr>
              <w:t>Mới / Đã test / Đã tư vấn / Đã thanh toán / Đang học / Tạm dừng / Hòan thành / Huỷ</w:t>
            </w:r>
          </w:p>
        </w:tc>
      </w:tr>
    </w:tbl>
    <w:p w:rsidR="006C3C5B" w:rsidRDefault="006C3C5B" w:rsidP="006C3C5B">
      <w:pPr>
        <w:rPr>
          <w:lang w:val="vi-VN"/>
        </w:rPr>
      </w:pPr>
    </w:p>
    <w:p w:rsidR="00E4675D" w:rsidRDefault="00E4675D" w:rsidP="00E4675D">
      <w:pPr>
        <w:pStyle w:val="Heading2"/>
        <w:numPr>
          <w:ilvl w:val="0"/>
          <w:numId w:val="35"/>
        </w:numPr>
        <w:spacing w:before="40" w:after="40" w:line="259" w:lineRule="auto"/>
        <w:ind w:left="630" w:hanging="270"/>
        <w:rPr>
          <w:rFonts w:cs="Arial"/>
          <w:sz w:val="22"/>
          <w:szCs w:val="22"/>
          <w:lang w:val="vi-VN"/>
        </w:rPr>
      </w:pPr>
      <w:r w:rsidRPr="00E4675D">
        <w:rPr>
          <w:rFonts w:cs="Arial"/>
          <w:sz w:val="22"/>
          <w:szCs w:val="22"/>
          <w:lang w:val="vi-VN"/>
        </w:rPr>
        <w:t>MEMBERSHIP</w:t>
      </w:r>
    </w:p>
    <w:p w:rsidR="005D7085" w:rsidRDefault="005D7085" w:rsidP="005D7085">
      <w:pPr>
        <w:pStyle w:val="ListParagraph"/>
        <w:numPr>
          <w:ilvl w:val="0"/>
          <w:numId w:val="40"/>
        </w:numPr>
        <w:rPr>
          <w:lang w:val="vi-VN"/>
        </w:rPr>
      </w:pPr>
      <w:r>
        <w:rPr>
          <w:lang w:val="vi-VN"/>
        </w:rPr>
        <w:t>Danh sách gói membership</w:t>
      </w:r>
    </w:p>
    <w:p w:rsidR="005D7085" w:rsidRDefault="005D7085" w:rsidP="005D7085">
      <w:pPr>
        <w:pStyle w:val="ListParagraph"/>
        <w:numPr>
          <w:ilvl w:val="0"/>
          <w:numId w:val="40"/>
        </w:numPr>
        <w:rPr>
          <w:lang w:val="vi-VN"/>
        </w:rPr>
      </w:pPr>
      <w:r>
        <w:rPr>
          <w:lang w:val="vi-VN"/>
        </w:rPr>
        <w:t>Tạo gói membership</w:t>
      </w:r>
    </w:p>
    <w:p w:rsidR="005D7085" w:rsidRDefault="005D7085" w:rsidP="005D7085">
      <w:pPr>
        <w:pStyle w:val="ListParagraph"/>
        <w:numPr>
          <w:ilvl w:val="0"/>
          <w:numId w:val="40"/>
        </w:numPr>
        <w:rPr>
          <w:lang w:val="vi-VN"/>
        </w:rPr>
      </w:pPr>
      <w:r>
        <w:rPr>
          <w:lang w:val="vi-VN"/>
        </w:rPr>
        <w:t>Đăng ký membership</w:t>
      </w:r>
    </w:p>
    <w:p w:rsidR="005D7085" w:rsidRDefault="005D7085" w:rsidP="005D7085">
      <w:pPr>
        <w:pStyle w:val="ListParagraph"/>
        <w:numPr>
          <w:ilvl w:val="0"/>
          <w:numId w:val="40"/>
        </w:numPr>
        <w:rPr>
          <w:lang w:val="vi-VN"/>
        </w:rPr>
      </w:pPr>
      <w:r>
        <w:rPr>
          <w:lang w:val="vi-VN"/>
        </w:rPr>
        <w:t>Chiết khấu membership</w:t>
      </w:r>
    </w:p>
    <w:p w:rsidR="005D7085" w:rsidRDefault="005D7085" w:rsidP="005D7085">
      <w:pPr>
        <w:pStyle w:val="ListParagraph"/>
        <w:numPr>
          <w:ilvl w:val="0"/>
          <w:numId w:val="40"/>
        </w:numPr>
        <w:rPr>
          <w:lang w:val="vi-VN"/>
        </w:rPr>
      </w:pPr>
      <w:r>
        <w:rPr>
          <w:lang w:val="vi-VN"/>
        </w:rPr>
        <w:t>Tích điểm khi mua hàng</w:t>
      </w:r>
    </w:p>
    <w:p w:rsidR="005D7085" w:rsidRDefault="005D7085" w:rsidP="005D7085">
      <w:pPr>
        <w:pStyle w:val="ListParagraph"/>
        <w:numPr>
          <w:ilvl w:val="0"/>
          <w:numId w:val="40"/>
        </w:numPr>
        <w:rPr>
          <w:lang w:val="vi-VN"/>
        </w:rPr>
      </w:pPr>
      <w:r>
        <w:rPr>
          <w:lang w:val="vi-VN"/>
        </w:rPr>
        <w:t>Phân hạng thành viên</w:t>
      </w:r>
    </w:p>
    <w:p w:rsidR="005D7085" w:rsidRDefault="005D7085" w:rsidP="005D7085">
      <w:pPr>
        <w:pStyle w:val="ListParagraph"/>
        <w:numPr>
          <w:ilvl w:val="0"/>
          <w:numId w:val="40"/>
        </w:numPr>
        <w:rPr>
          <w:lang w:val="vi-VN"/>
        </w:rPr>
      </w:pPr>
      <w:r>
        <w:rPr>
          <w:lang w:val="vi-VN"/>
        </w:rPr>
        <w:t>Ưu đãi dịch vụ</w:t>
      </w:r>
    </w:p>
    <w:p w:rsidR="005D7085" w:rsidRPr="005D7085" w:rsidRDefault="005D7085" w:rsidP="005D7085">
      <w:pPr>
        <w:pStyle w:val="ListParagraph"/>
        <w:numPr>
          <w:ilvl w:val="0"/>
          <w:numId w:val="40"/>
        </w:numPr>
        <w:rPr>
          <w:lang w:val="vi-VN"/>
        </w:rPr>
      </w:pPr>
      <w:r>
        <w:rPr>
          <w:lang w:val="vi-VN"/>
        </w:rPr>
        <w:t>Báo cáo</w:t>
      </w:r>
    </w:p>
    <w:sectPr w:rsidR="005D7085" w:rsidRPr="005D7085" w:rsidSect="00DA43E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9" w:h="16834"/>
      <w:pgMar w:top="851" w:right="851" w:bottom="1134" w:left="1418" w:header="720" w:footer="4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F1087" w:rsidRDefault="007F1087">
      <w:r>
        <w:separator/>
      </w:r>
    </w:p>
  </w:endnote>
  <w:endnote w:type="continuationSeparator" w:id="0">
    <w:p w:rsidR="007F1087" w:rsidRDefault="007F1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3">
    <w:altName w:val="Times New Roman"/>
    <w:panose1 w:val="020B0604020202020204"/>
    <w:charset w:val="00"/>
    <w:family w:val="roman"/>
    <w:pitch w:val="default"/>
    <w:sig w:usb0="00000000" w:usb1="00000000" w:usb2="00000000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D416F" w:rsidRDefault="009D41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15273" w:rsidRDefault="00C15273">
    <w:pPr>
      <w:pStyle w:val="Footer"/>
      <w:jc w:val="right"/>
      <w:rPr>
        <w:rFonts w:ascii="Arial" w:hAnsi="Arial"/>
        <w:sz w:val="20"/>
      </w:rPr>
    </w:pPr>
    <w:r>
      <w:rPr>
        <w:rFonts w:ascii="Arial" w:hAnsi="Arial"/>
        <w:b/>
        <w:sz w:val="20"/>
      </w:rPr>
      <w:fldChar w:fldCharType="begin"/>
    </w:r>
    <w:r>
      <w:rPr>
        <w:rFonts w:ascii="Arial" w:hAnsi="Arial"/>
        <w:b/>
        <w:sz w:val="20"/>
      </w:rPr>
      <w:instrText xml:space="preserve"> PAGE </w:instrText>
    </w:r>
    <w:r>
      <w:rPr>
        <w:rFonts w:ascii="Arial" w:hAnsi="Arial"/>
        <w:b/>
        <w:sz w:val="20"/>
      </w:rPr>
      <w:fldChar w:fldCharType="separate"/>
    </w:r>
    <w:r w:rsidR="00842DF8">
      <w:rPr>
        <w:rFonts w:ascii="Arial" w:hAnsi="Arial"/>
        <w:b/>
        <w:noProof/>
        <w:sz w:val="20"/>
      </w:rPr>
      <w:t>21</w:t>
    </w:r>
    <w:r>
      <w:rPr>
        <w:rFonts w:ascii="Arial" w:hAnsi="Arial"/>
        <w:b/>
        <w:sz w:val="20"/>
      </w:rPr>
      <w:fldChar w:fldCharType="end"/>
    </w:r>
    <w:r>
      <w:rPr>
        <w:rFonts w:ascii="Arial" w:hAnsi="Arial"/>
        <w:sz w:val="20"/>
      </w:rPr>
      <w:t xml:space="preserve"> / </w:t>
    </w:r>
    <w:r>
      <w:rPr>
        <w:rFonts w:ascii="Arial" w:hAnsi="Arial"/>
        <w:b/>
        <w:sz w:val="20"/>
      </w:rPr>
      <w:fldChar w:fldCharType="begin"/>
    </w:r>
    <w:r>
      <w:rPr>
        <w:rFonts w:ascii="Arial" w:hAnsi="Arial"/>
        <w:b/>
        <w:sz w:val="20"/>
      </w:rPr>
      <w:instrText xml:space="preserve"> NUMPAGES  </w:instrText>
    </w:r>
    <w:r>
      <w:rPr>
        <w:rFonts w:ascii="Arial" w:hAnsi="Arial"/>
        <w:b/>
        <w:sz w:val="20"/>
      </w:rPr>
      <w:fldChar w:fldCharType="separate"/>
    </w:r>
    <w:r w:rsidR="00842DF8">
      <w:rPr>
        <w:rFonts w:ascii="Arial" w:hAnsi="Arial"/>
        <w:b/>
        <w:noProof/>
        <w:sz w:val="20"/>
      </w:rPr>
      <w:t>24</w:t>
    </w:r>
    <w:r>
      <w:rPr>
        <w:rFonts w:ascii="Arial" w:hAnsi="Arial"/>
        <w:b/>
        <w:sz w:val="20"/>
      </w:rPr>
      <w:fldChar w:fldCharType="end"/>
    </w:r>
  </w:p>
  <w:p w:rsidR="00C15273" w:rsidRDefault="00C152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D416F" w:rsidRDefault="009D41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F1087" w:rsidRDefault="007F1087">
      <w:r>
        <w:separator/>
      </w:r>
    </w:p>
  </w:footnote>
  <w:footnote w:type="continuationSeparator" w:id="0">
    <w:p w:rsidR="007F1087" w:rsidRDefault="007F1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D416F" w:rsidRDefault="009D41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D416F" w:rsidRDefault="009D41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D416F" w:rsidRDefault="009D41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00E"/>
    <w:multiLevelType w:val="multilevel"/>
    <w:tmpl w:val="0000000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363541"/>
    <w:multiLevelType w:val="multilevel"/>
    <w:tmpl w:val="00363541"/>
    <w:lvl w:ilvl="0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636A01"/>
    <w:multiLevelType w:val="hybridMultilevel"/>
    <w:tmpl w:val="4E00A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81ACE"/>
    <w:multiLevelType w:val="multilevel"/>
    <w:tmpl w:val="08B81AC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324A33"/>
    <w:multiLevelType w:val="hybridMultilevel"/>
    <w:tmpl w:val="9CB40FB0"/>
    <w:lvl w:ilvl="0" w:tplc="2000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6" w15:restartNumberingAfterBreak="0">
    <w:nsid w:val="0BC824B6"/>
    <w:multiLevelType w:val="hybridMultilevel"/>
    <w:tmpl w:val="028E643A"/>
    <w:lvl w:ilvl="0" w:tplc="2000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" w15:restartNumberingAfterBreak="0">
    <w:nsid w:val="0C5F3BD2"/>
    <w:multiLevelType w:val="hybridMultilevel"/>
    <w:tmpl w:val="39E8C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8258D7"/>
    <w:multiLevelType w:val="multilevel"/>
    <w:tmpl w:val="118258D7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983484"/>
    <w:multiLevelType w:val="multilevel"/>
    <w:tmpl w:val="119834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842B76"/>
    <w:multiLevelType w:val="multilevel"/>
    <w:tmpl w:val="15842B76"/>
    <w:lvl w:ilvl="0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A446AC1"/>
    <w:multiLevelType w:val="multilevel"/>
    <w:tmpl w:val="1A446AC1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bCs w:val="0"/>
        <w:i/>
        <w:i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C5E056B"/>
    <w:multiLevelType w:val="multilevel"/>
    <w:tmpl w:val="1C5E056B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137CA8"/>
    <w:multiLevelType w:val="multilevel"/>
    <w:tmpl w:val="1E137CA8"/>
    <w:lvl w:ilvl="0">
      <w:start w:val="1"/>
      <w:numFmt w:val="decimal"/>
      <w:pStyle w:val="Heading34"/>
      <w:lvlText w:val="3.%1.  "/>
      <w:lvlJc w:val="right"/>
      <w:pPr>
        <w:ind w:left="7470" w:hanging="360"/>
      </w:p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1E875162"/>
    <w:multiLevelType w:val="multilevel"/>
    <w:tmpl w:val="C37630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i w:val="0"/>
        <w:iCs/>
        <w:sz w:val="20"/>
        <w:szCs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1AB5E87"/>
    <w:multiLevelType w:val="hybridMultilevel"/>
    <w:tmpl w:val="05ACE5A0"/>
    <w:lvl w:ilvl="0" w:tplc="D99CEE20">
      <w:start w:val="1"/>
      <w:numFmt w:val="bullet"/>
      <w:lvlText w:val="-"/>
      <w:lvlJc w:val="left"/>
      <w:pPr>
        <w:ind w:left="78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22183C5F"/>
    <w:multiLevelType w:val="multilevel"/>
    <w:tmpl w:val="2CF624C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232330FB"/>
    <w:multiLevelType w:val="multilevel"/>
    <w:tmpl w:val="232330FB"/>
    <w:lvl w:ilvl="0">
      <w:start w:val="1"/>
      <w:numFmt w:val="bullet"/>
      <w:pStyle w:val="SubStyle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831373"/>
    <w:multiLevelType w:val="hybridMultilevel"/>
    <w:tmpl w:val="C24C7322"/>
    <w:lvl w:ilvl="0" w:tplc="2000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9" w15:restartNumberingAfterBreak="0">
    <w:nsid w:val="24365A2B"/>
    <w:multiLevelType w:val="multilevel"/>
    <w:tmpl w:val="CA50DF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8126D53"/>
    <w:multiLevelType w:val="hybridMultilevel"/>
    <w:tmpl w:val="BAE443F2"/>
    <w:lvl w:ilvl="0" w:tplc="17884112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5D3187"/>
    <w:multiLevelType w:val="multilevel"/>
    <w:tmpl w:val="384E962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i w:val="0"/>
        <w:iCs/>
        <w:sz w:val="20"/>
        <w:szCs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69D711B"/>
    <w:multiLevelType w:val="multilevel"/>
    <w:tmpl w:val="369D711B"/>
    <w:lvl w:ilvl="0">
      <w:start w:val="4"/>
      <w:numFmt w:val="decimal"/>
      <w:lvlText w:val="%1"/>
      <w:lvlJc w:val="left"/>
      <w:pPr>
        <w:ind w:left="620" w:hanging="6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20" w:hanging="6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B142484"/>
    <w:multiLevelType w:val="multilevel"/>
    <w:tmpl w:val="3B142484"/>
    <w:lvl w:ilvl="0">
      <w:start w:val="1"/>
      <w:numFmt w:val="decimal"/>
      <w:lvlText w:val="4.2.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BA7F27"/>
    <w:multiLevelType w:val="multilevel"/>
    <w:tmpl w:val="3CBA7F27"/>
    <w:lvl w:ilvl="0">
      <w:start w:val="1"/>
      <w:numFmt w:val="upperRoman"/>
      <w:pStyle w:val="Heading2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  <w:i w:val="0"/>
        <w:i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pStyle w:val="Style1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3F3D42FE"/>
    <w:multiLevelType w:val="multilevel"/>
    <w:tmpl w:val="3F3D42FE"/>
    <w:lvl w:ilvl="0">
      <w:start w:val="1"/>
      <w:numFmt w:val="upperLetter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4.%2.1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5.2.%4"/>
      <w:lvlJc w:val="left"/>
      <w:pPr>
        <w:ind w:left="864" w:hanging="864"/>
      </w:pPr>
      <w:rPr>
        <w:rFonts w:hint="default"/>
        <w:b w:val="0"/>
        <w:bCs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4DE04DD8"/>
    <w:multiLevelType w:val="hybridMultilevel"/>
    <w:tmpl w:val="1E3A1644"/>
    <w:lvl w:ilvl="0" w:tplc="2000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7" w15:restartNumberingAfterBreak="0">
    <w:nsid w:val="50407F5D"/>
    <w:multiLevelType w:val="multilevel"/>
    <w:tmpl w:val="50407F5D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6.1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1FB4404"/>
    <w:multiLevelType w:val="multilevel"/>
    <w:tmpl w:val="42DC4B3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4A2066E"/>
    <w:multiLevelType w:val="hybridMultilevel"/>
    <w:tmpl w:val="70D64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59371B"/>
    <w:multiLevelType w:val="multilevel"/>
    <w:tmpl w:val="5759371B"/>
    <w:lvl w:ilvl="0">
      <w:start w:val="1"/>
      <w:numFmt w:val="decimal"/>
      <w:lvlText w:val="4.1.%1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5A0469"/>
    <w:multiLevelType w:val="hybridMultilevel"/>
    <w:tmpl w:val="E522C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9462A4"/>
    <w:multiLevelType w:val="multilevel"/>
    <w:tmpl w:val="73BEDE1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i w:val="0"/>
        <w:iCs/>
        <w:sz w:val="20"/>
        <w:szCs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C721575"/>
    <w:multiLevelType w:val="hybridMultilevel"/>
    <w:tmpl w:val="9CF84B38"/>
    <w:lvl w:ilvl="0" w:tplc="BB90FD32">
      <w:start w:val="1"/>
      <w:numFmt w:val="bullet"/>
      <w:lvlText w:val=""/>
      <w:lvlJc w:val="left"/>
      <w:pPr>
        <w:ind w:left="1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8" w:hanging="360"/>
      </w:pPr>
      <w:rPr>
        <w:rFonts w:ascii="Wingdings" w:hAnsi="Wingdings" w:hint="default"/>
      </w:rPr>
    </w:lvl>
  </w:abstractNum>
  <w:abstractNum w:abstractNumId="34" w15:restartNumberingAfterBreak="0">
    <w:nsid w:val="6D5F2FFC"/>
    <w:multiLevelType w:val="multilevel"/>
    <w:tmpl w:val="6D5F2F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D112B4"/>
    <w:multiLevelType w:val="multilevel"/>
    <w:tmpl w:val="75D112B4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i w:val="0"/>
        <w:sz w:val="22"/>
      </w:rPr>
    </w:lvl>
    <w:lvl w:ilvl="1">
      <w:numFmt w:val="bullet"/>
      <w:lvlText w:val=""/>
      <w:lvlJc w:val="left"/>
      <w:pPr>
        <w:tabs>
          <w:tab w:val="num" w:pos="1200"/>
        </w:tabs>
        <w:ind w:left="1200" w:hanging="360"/>
      </w:pPr>
      <w:rPr>
        <w:rFonts w:ascii="Symbol" w:eastAsia="Times New Roman" w:hAnsi="Symbo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num w:numId="1" w16cid:durableId="1142428553">
    <w:abstractNumId w:val="25"/>
  </w:num>
  <w:num w:numId="2" w16cid:durableId="386756879">
    <w:abstractNumId w:val="24"/>
  </w:num>
  <w:num w:numId="3" w16cid:durableId="341204845">
    <w:abstractNumId w:val="0"/>
  </w:num>
  <w:num w:numId="4" w16cid:durableId="405995773">
    <w:abstractNumId w:val="17"/>
  </w:num>
  <w:num w:numId="5" w16cid:durableId="357583499">
    <w:abstractNumId w:val="13"/>
  </w:num>
  <w:num w:numId="6" w16cid:durableId="1971209902">
    <w:abstractNumId w:val="1"/>
  </w:num>
  <w:num w:numId="7" w16cid:durableId="1062173444">
    <w:abstractNumId w:val="8"/>
  </w:num>
  <w:num w:numId="8" w16cid:durableId="333604927">
    <w:abstractNumId w:val="10"/>
  </w:num>
  <w:num w:numId="9" w16cid:durableId="256257840">
    <w:abstractNumId w:val="34"/>
  </w:num>
  <w:num w:numId="10" w16cid:durableId="106122753">
    <w:abstractNumId w:val="2"/>
  </w:num>
  <w:num w:numId="11" w16cid:durableId="1330133928">
    <w:abstractNumId w:val="27"/>
  </w:num>
  <w:num w:numId="12" w16cid:durableId="1701398111">
    <w:abstractNumId w:val="30"/>
  </w:num>
  <w:num w:numId="13" w16cid:durableId="1576355114">
    <w:abstractNumId w:val="23"/>
  </w:num>
  <w:num w:numId="14" w16cid:durableId="338436260">
    <w:abstractNumId w:val="22"/>
  </w:num>
  <w:num w:numId="15" w16cid:durableId="1954047035">
    <w:abstractNumId w:val="4"/>
  </w:num>
  <w:num w:numId="16" w16cid:durableId="2083527589">
    <w:abstractNumId w:val="14"/>
  </w:num>
  <w:num w:numId="17" w16cid:durableId="994991115">
    <w:abstractNumId w:val="11"/>
  </w:num>
  <w:num w:numId="18" w16cid:durableId="1469125431">
    <w:abstractNumId w:val="35"/>
  </w:num>
  <w:num w:numId="19" w16cid:durableId="1783526562">
    <w:abstractNumId w:val="9"/>
  </w:num>
  <w:num w:numId="20" w16cid:durableId="984357729">
    <w:abstractNumId w:val="12"/>
  </w:num>
  <w:num w:numId="21" w16cid:durableId="11880574">
    <w:abstractNumId w:val="32"/>
  </w:num>
  <w:num w:numId="22" w16cid:durableId="1472409463">
    <w:abstractNumId w:val="21"/>
  </w:num>
  <w:num w:numId="23" w16cid:durableId="472335177">
    <w:abstractNumId w:val="28"/>
  </w:num>
  <w:num w:numId="24" w16cid:durableId="2025664740">
    <w:abstractNumId w:val="26"/>
  </w:num>
  <w:num w:numId="25" w16cid:durableId="1159229675">
    <w:abstractNumId w:val="5"/>
  </w:num>
  <w:num w:numId="26" w16cid:durableId="925309685">
    <w:abstractNumId w:val="18"/>
  </w:num>
  <w:num w:numId="27" w16cid:durableId="1553273400">
    <w:abstractNumId w:val="25"/>
  </w:num>
  <w:num w:numId="28" w16cid:durableId="792752348">
    <w:abstractNumId w:val="6"/>
  </w:num>
  <w:num w:numId="29" w16cid:durableId="1868445118">
    <w:abstractNumId w:val="33"/>
  </w:num>
  <w:num w:numId="30" w16cid:durableId="130636163">
    <w:abstractNumId w:val="15"/>
  </w:num>
  <w:num w:numId="31" w16cid:durableId="1146630597">
    <w:abstractNumId w:val="19"/>
  </w:num>
  <w:num w:numId="32" w16cid:durableId="438330947">
    <w:abstractNumId w:val="3"/>
  </w:num>
  <w:num w:numId="33" w16cid:durableId="1512722723">
    <w:abstractNumId w:val="7"/>
  </w:num>
  <w:num w:numId="34" w16cid:durableId="54356198">
    <w:abstractNumId w:val="20"/>
  </w:num>
  <w:num w:numId="35" w16cid:durableId="105317452">
    <w:abstractNumId w:val="16"/>
  </w:num>
  <w:num w:numId="36" w16cid:durableId="2097288377">
    <w:abstractNumId w:val="24"/>
  </w:num>
  <w:num w:numId="37" w16cid:durableId="1424836318">
    <w:abstractNumId w:val="24"/>
  </w:num>
  <w:num w:numId="38" w16cid:durableId="1111322093">
    <w:abstractNumId w:val="31"/>
  </w:num>
  <w:num w:numId="39" w16cid:durableId="184561889">
    <w:abstractNumId w:val="24"/>
  </w:num>
  <w:num w:numId="40" w16cid:durableId="1175418151">
    <w:abstractNumId w:val="2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62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1C32"/>
    <w:rsid w:val="00007E27"/>
    <w:rsid w:val="0001016D"/>
    <w:rsid w:val="000150C7"/>
    <w:rsid w:val="000167FB"/>
    <w:rsid w:val="000205FF"/>
    <w:rsid w:val="00020C75"/>
    <w:rsid w:val="00020D6F"/>
    <w:rsid w:val="000241ED"/>
    <w:rsid w:val="000277C6"/>
    <w:rsid w:val="000303D3"/>
    <w:rsid w:val="000338F3"/>
    <w:rsid w:val="0003524F"/>
    <w:rsid w:val="00046D0A"/>
    <w:rsid w:val="000474E2"/>
    <w:rsid w:val="00050F20"/>
    <w:rsid w:val="00053674"/>
    <w:rsid w:val="0005700B"/>
    <w:rsid w:val="000611D1"/>
    <w:rsid w:val="0006466E"/>
    <w:rsid w:val="00065CF7"/>
    <w:rsid w:val="00065D38"/>
    <w:rsid w:val="00066E63"/>
    <w:rsid w:val="000719D8"/>
    <w:rsid w:val="00074F5A"/>
    <w:rsid w:val="00077399"/>
    <w:rsid w:val="000775D4"/>
    <w:rsid w:val="00080812"/>
    <w:rsid w:val="00080FA8"/>
    <w:rsid w:val="00081779"/>
    <w:rsid w:val="00082198"/>
    <w:rsid w:val="00082738"/>
    <w:rsid w:val="0008384D"/>
    <w:rsid w:val="000844B6"/>
    <w:rsid w:val="00084618"/>
    <w:rsid w:val="00085145"/>
    <w:rsid w:val="00085E02"/>
    <w:rsid w:val="00091694"/>
    <w:rsid w:val="00092063"/>
    <w:rsid w:val="0009381E"/>
    <w:rsid w:val="00094689"/>
    <w:rsid w:val="000A3B22"/>
    <w:rsid w:val="000A4738"/>
    <w:rsid w:val="000A534D"/>
    <w:rsid w:val="000A772C"/>
    <w:rsid w:val="000B15E5"/>
    <w:rsid w:val="000B1EF6"/>
    <w:rsid w:val="000B41CA"/>
    <w:rsid w:val="000B5391"/>
    <w:rsid w:val="000B75CA"/>
    <w:rsid w:val="000C0176"/>
    <w:rsid w:val="000C3879"/>
    <w:rsid w:val="000D1298"/>
    <w:rsid w:val="000D6DDD"/>
    <w:rsid w:val="000D777B"/>
    <w:rsid w:val="000D77B0"/>
    <w:rsid w:val="000E03D7"/>
    <w:rsid w:val="000E21C8"/>
    <w:rsid w:val="000E689C"/>
    <w:rsid w:val="000F2844"/>
    <w:rsid w:val="001009EB"/>
    <w:rsid w:val="00101336"/>
    <w:rsid w:val="001017A6"/>
    <w:rsid w:val="0010213D"/>
    <w:rsid w:val="00104B51"/>
    <w:rsid w:val="00105E2F"/>
    <w:rsid w:val="00106142"/>
    <w:rsid w:val="00106EA2"/>
    <w:rsid w:val="00113362"/>
    <w:rsid w:val="0012028A"/>
    <w:rsid w:val="0012124F"/>
    <w:rsid w:val="00121AE3"/>
    <w:rsid w:val="00127E96"/>
    <w:rsid w:val="00127FEA"/>
    <w:rsid w:val="001319C2"/>
    <w:rsid w:val="00136845"/>
    <w:rsid w:val="00137B3A"/>
    <w:rsid w:val="00140F53"/>
    <w:rsid w:val="001422C2"/>
    <w:rsid w:val="001423B3"/>
    <w:rsid w:val="00143BE3"/>
    <w:rsid w:val="00144268"/>
    <w:rsid w:val="0014598E"/>
    <w:rsid w:val="00146040"/>
    <w:rsid w:val="001523E6"/>
    <w:rsid w:val="001574D3"/>
    <w:rsid w:val="00157FFE"/>
    <w:rsid w:val="00161244"/>
    <w:rsid w:val="001626B7"/>
    <w:rsid w:val="0016539D"/>
    <w:rsid w:val="00165C82"/>
    <w:rsid w:val="00166934"/>
    <w:rsid w:val="00167BE1"/>
    <w:rsid w:val="00172A27"/>
    <w:rsid w:val="00172CFE"/>
    <w:rsid w:val="001751FB"/>
    <w:rsid w:val="00177B85"/>
    <w:rsid w:val="00180047"/>
    <w:rsid w:val="00183BD9"/>
    <w:rsid w:val="00184E5F"/>
    <w:rsid w:val="00187A9F"/>
    <w:rsid w:val="00190228"/>
    <w:rsid w:val="001917A5"/>
    <w:rsid w:val="00194CF6"/>
    <w:rsid w:val="001953BB"/>
    <w:rsid w:val="001A231C"/>
    <w:rsid w:val="001B14FE"/>
    <w:rsid w:val="001B1F03"/>
    <w:rsid w:val="001B6F77"/>
    <w:rsid w:val="001C015E"/>
    <w:rsid w:val="001C0569"/>
    <w:rsid w:val="001C58D9"/>
    <w:rsid w:val="001C5A79"/>
    <w:rsid w:val="001D013F"/>
    <w:rsid w:val="001D0643"/>
    <w:rsid w:val="001D75A3"/>
    <w:rsid w:val="001D7BB9"/>
    <w:rsid w:val="001D7D9F"/>
    <w:rsid w:val="001E416C"/>
    <w:rsid w:val="001E52F0"/>
    <w:rsid w:val="001E576E"/>
    <w:rsid w:val="001E789B"/>
    <w:rsid w:val="001F72A8"/>
    <w:rsid w:val="00202B13"/>
    <w:rsid w:val="002056AD"/>
    <w:rsid w:val="00205F29"/>
    <w:rsid w:val="00207B69"/>
    <w:rsid w:val="00210F2B"/>
    <w:rsid w:val="002115CF"/>
    <w:rsid w:val="00211B8B"/>
    <w:rsid w:val="00213ADA"/>
    <w:rsid w:val="00215F13"/>
    <w:rsid w:val="002166B7"/>
    <w:rsid w:val="00221413"/>
    <w:rsid w:val="0022141D"/>
    <w:rsid w:val="00223E3C"/>
    <w:rsid w:val="00224628"/>
    <w:rsid w:val="00225E6B"/>
    <w:rsid w:val="0022767C"/>
    <w:rsid w:val="002301A4"/>
    <w:rsid w:val="002313E0"/>
    <w:rsid w:val="0023276B"/>
    <w:rsid w:val="00233717"/>
    <w:rsid w:val="002426CE"/>
    <w:rsid w:val="0024509C"/>
    <w:rsid w:val="00246E30"/>
    <w:rsid w:val="00252A91"/>
    <w:rsid w:val="00252F17"/>
    <w:rsid w:val="00264775"/>
    <w:rsid w:val="00265C93"/>
    <w:rsid w:val="002701B8"/>
    <w:rsid w:val="00270582"/>
    <w:rsid w:val="002735AC"/>
    <w:rsid w:val="002735D4"/>
    <w:rsid w:val="002811E5"/>
    <w:rsid w:val="00281B24"/>
    <w:rsid w:val="00282068"/>
    <w:rsid w:val="00283D89"/>
    <w:rsid w:val="00285B62"/>
    <w:rsid w:val="00287A42"/>
    <w:rsid w:val="0029451B"/>
    <w:rsid w:val="00295D26"/>
    <w:rsid w:val="002A53FA"/>
    <w:rsid w:val="002A7EA6"/>
    <w:rsid w:val="002B195D"/>
    <w:rsid w:val="002B27C3"/>
    <w:rsid w:val="002B2807"/>
    <w:rsid w:val="002B3C46"/>
    <w:rsid w:val="002B5BDD"/>
    <w:rsid w:val="002B5D02"/>
    <w:rsid w:val="002B61EC"/>
    <w:rsid w:val="002B7733"/>
    <w:rsid w:val="002C0375"/>
    <w:rsid w:val="002C1820"/>
    <w:rsid w:val="002C28CB"/>
    <w:rsid w:val="002C41D2"/>
    <w:rsid w:val="002C46AA"/>
    <w:rsid w:val="002D17DD"/>
    <w:rsid w:val="002D3350"/>
    <w:rsid w:val="002D48EC"/>
    <w:rsid w:val="002D729C"/>
    <w:rsid w:val="002D7BEC"/>
    <w:rsid w:val="002E0EAC"/>
    <w:rsid w:val="002E1EFC"/>
    <w:rsid w:val="002E5CB7"/>
    <w:rsid w:val="002E686A"/>
    <w:rsid w:val="002F3C6B"/>
    <w:rsid w:val="002F49AE"/>
    <w:rsid w:val="002F67B0"/>
    <w:rsid w:val="002F760A"/>
    <w:rsid w:val="0030397F"/>
    <w:rsid w:val="00304747"/>
    <w:rsid w:val="003049A5"/>
    <w:rsid w:val="00305308"/>
    <w:rsid w:val="003062F3"/>
    <w:rsid w:val="00314933"/>
    <w:rsid w:val="00314B16"/>
    <w:rsid w:val="00317AD6"/>
    <w:rsid w:val="00321C97"/>
    <w:rsid w:val="00322D4D"/>
    <w:rsid w:val="0032637F"/>
    <w:rsid w:val="00327A80"/>
    <w:rsid w:val="00332F10"/>
    <w:rsid w:val="00333542"/>
    <w:rsid w:val="0033398E"/>
    <w:rsid w:val="00333D0F"/>
    <w:rsid w:val="00337274"/>
    <w:rsid w:val="00340DEF"/>
    <w:rsid w:val="00341545"/>
    <w:rsid w:val="00342881"/>
    <w:rsid w:val="003469A2"/>
    <w:rsid w:val="00346CE6"/>
    <w:rsid w:val="003519CC"/>
    <w:rsid w:val="00351B62"/>
    <w:rsid w:val="00352987"/>
    <w:rsid w:val="0035409F"/>
    <w:rsid w:val="00356B2A"/>
    <w:rsid w:val="00356D73"/>
    <w:rsid w:val="00360D24"/>
    <w:rsid w:val="00361766"/>
    <w:rsid w:val="00362B67"/>
    <w:rsid w:val="003666D9"/>
    <w:rsid w:val="00366D13"/>
    <w:rsid w:val="0036795C"/>
    <w:rsid w:val="003723AC"/>
    <w:rsid w:val="00375C2B"/>
    <w:rsid w:val="003775E4"/>
    <w:rsid w:val="003806CB"/>
    <w:rsid w:val="00382819"/>
    <w:rsid w:val="003830E6"/>
    <w:rsid w:val="00383BD4"/>
    <w:rsid w:val="00392EAB"/>
    <w:rsid w:val="00393E66"/>
    <w:rsid w:val="003950A4"/>
    <w:rsid w:val="003A4791"/>
    <w:rsid w:val="003A666F"/>
    <w:rsid w:val="003A7CBB"/>
    <w:rsid w:val="003B6390"/>
    <w:rsid w:val="003B6AAD"/>
    <w:rsid w:val="003C2DB3"/>
    <w:rsid w:val="003C64A6"/>
    <w:rsid w:val="003C69A5"/>
    <w:rsid w:val="003D0F5D"/>
    <w:rsid w:val="003D1804"/>
    <w:rsid w:val="003D5D14"/>
    <w:rsid w:val="003D71C4"/>
    <w:rsid w:val="003D7A5F"/>
    <w:rsid w:val="003E1BC7"/>
    <w:rsid w:val="003E4134"/>
    <w:rsid w:val="003E4472"/>
    <w:rsid w:val="003E7021"/>
    <w:rsid w:val="003F0141"/>
    <w:rsid w:val="003F09C0"/>
    <w:rsid w:val="003F1049"/>
    <w:rsid w:val="003F116C"/>
    <w:rsid w:val="003F21D1"/>
    <w:rsid w:val="003F373C"/>
    <w:rsid w:val="003F4E07"/>
    <w:rsid w:val="003F76E9"/>
    <w:rsid w:val="00400D36"/>
    <w:rsid w:val="00401874"/>
    <w:rsid w:val="00404001"/>
    <w:rsid w:val="00405845"/>
    <w:rsid w:val="0040599C"/>
    <w:rsid w:val="00407D4F"/>
    <w:rsid w:val="00413413"/>
    <w:rsid w:val="004146BD"/>
    <w:rsid w:val="00415D20"/>
    <w:rsid w:val="00415DD2"/>
    <w:rsid w:val="004165E0"/>
    <w:rsid w:val="004170FA"/>
    <w:rsid w:val="00421D9E"/>
    <w:rsid w:val="00426446"/>
    <w:rsid w:val="00426699"/>
    <w:rsid w:val="00430798"/>
    <w:rsid w:val="00430C23"/>
    <w:rsid w:val="00431208"/>
    <w:rsid w:val="00431D29"/>
    <w:rsid w:val="004339FF"/>
    <w:rsid w:val="00436FC0"/>
    <w:rsid w:val="004425DB"/>
    <w:rsid w:val="004455A2"/>
    <w:rsid w:val="00446EE8"/>
    <w:rsid w:val="00451A44"/>
    <w:rsid w:val="00451DD6"/>
    <w:rsid w:val="00455166"/>
    <w:rsid w:val="00455F11"/>
    <w:rsid w:val="00457A4B"/>
    <w:rsid w:val="00460ACE"/>
    <w:rsid w:val="004613D8"/>
    <w:rsid w:val="00461B3B"/>
    <w:rsid w:val="004623D0"/>
    <w:rsid w:val="004716AF"/>
    <w:rsid w:val="0047397E"/>
    <w:rsid w:val="004750DC"/>
    <w:rsid w:val="00480B3C"/>
    <w:rsid w:val="00483644"/>
    <w:rsid w:val="00484F6E"/>
    <w:rsid w:val="004865FF"/>
    <w:rsid w:val="00486860"/>
    <w:rsid w:val="00487657"/>
    <w:rsid w:val="00490510"/>
    <w:rsid w:val="004907E8"/>
    <w:rsid w:val="00492F08"/>
    <w:rsid w:val="0049725E"/>
    <w:rsid w:val="004B0133"/>
    <w:rsid w:val="004B2177"/>
    <w:rsid w:val="004B54E5"/>
    <w:rsid w:val="004B657E"/>
    <w:rsid w:val="004C009E"/>
    <w:rsid w:val="004C249E"/>
    <w:rsid w:val="004C3A8C"/>
    <w:rsid w:val="004C4B93"/>
    <w:rsid w:val="004C63E9"/>
    <w:rsid w:val="004C64DC"/>
    <w:rsid w:val="004C6D34"/>
    <w:rsid w:val="004D0CB2"/>
    <w:rsid w:val="004D1FB0"/>
    <w:rsid w:val="004D2AF1"/>
    <w:rsid w:val="004D7731"/>
    <w:rsid w:val="004E2029"/>
    <w:rsid w:val="004E3FFD"/>
    <w:rsid w:val="004F30A2"/>
    <w:rsid w:val="004F7979"/>
    <w:rsid w:val="00500780"/>
    <w:rsid w:val="00505965"/>
    <w:rsid w:val="005069CA"/>
    <w:rsid w:val="00510C97"/>
    <w:rsid w:val="00511EA2"/>
    <w:rsid w:val="00512912"/>
    <w:rsid w:val="00512E02"/>
    <w:rsid w:val="00515114"/>
    <w:rsid w:val="00515D0D"/>
    <w:rsid w:val="005165C2"/>
    <w:rsid w:val="00517749"/>
    <w:rsid w:val="005238C2"/>
    <w:rsid w:val="00523C1B"/>
    <w:rsid w:val="00523D0B"/>
    <w:rsid w:val="00523D40"/>
    <w:rsid w:val="00524DE7"/>
    <w:rsid w:val="0052707F"/>
    <w:rsid w:val="005278F9"/>
    <w:rsid w:val="0053268B"/>
    <w:rsid w:val="00534B94"/>
    <w:rsid w:val="005365DC"/>
    <w:rsid w:val="00540D94"/>
    <w:rsid w:val="00541547"/>
    <w:rsid w:val="00544361"/>
    <w:rsid w:val="005472E7"/>
    <w:rsid w:val="00551CFC"/>
    <w:rsid w:val="00553A32"/>
    <w:rsid w:val="00556C02"/>
    <w:rsid w:val="00561F83"/>
    <w:rsid w:val="0056312A"/>
    <w:rsid w:val="00563144"/>
    <w:rsid w:val="0056325B"/>
    <w:rsid w:val="00563604"/>
    <w:rsid w:val="0056471B"/>
    <w:rsid w:val="005672F7"/>
    <w:rsid w:val="00567A81"/>
    <w:rsid w:val="0057017C"/>
    <w:rsid w:val="005708CB"/>
    <w:rsid w:val="00583B75"/>
    <w:rsid w:val="00584A4F"/>
    <w:rsid w:val="00585CD3"/>
    <w:rsid w:val="0058686E"/>
    <w:rsid w:val="00590EC1"/>
    <w:rsid w:val="0059260F"/>
    <w:rsid w:val="00592F8B"/>
    <w:rsid w:val="00593DF8"/>
    <w:rsid w:val="00595A7E"/>
    <w:rsid w:val="00595F06"/>
    <w:rsid w:val="005A2B4D"/>
    <w:rsid w:val="005A61FE"/>
    <w:rsid w:val="005B4792"/>
    <w:rsid w:val="005B58CB"/>
    <w:rsid w:val="005C027F"/>
    <w:rsid w:val="005C1184"/>
    <w:rsid w:val="005C3291"/>
    <w:rsid w:val="005C59C1"/>
    <w:rsid w:val="005D0778"/>
    <w:rsid w:val="005D5604"/>
    <w:rsid w:val="005D6D3D"/>
    <w:rsid w:val="005D7085"/>
    <w:rsid w:val="005F165F"/>
    <w:rsid w:val="005F394A"/>
    <w:rsid w:val="005F5234"/>
    <w:rsid w:val="005F79B0"/>
    <w:rsid w:val="00601108"/>
    <w:rsid w:val="00607DD1"/>
    <w:rsid w:val="00607F94"/>
    <w:rsid w:val="006112A9"/>
    <w:rsid w:val="00612C33"/>
    <w:rsid w:val="00615D10"/>
    <w:rsid w:val="00616386"/>
    <w:rsid w:val="00617523"/>
    <w:rsid w:val="00617B24"/>
    <w:rsid w:val="00621C7A"/>
    <w:rsid w:val="00624020"/>
    <w:rsid w:val="006258F7"/>
    <w:rsid w:val="0062666C"/>
    <w:rsid w:val="00630439"/>
    <w:rsid w:val="006307FA"/>
    <w:rsid w:val="00633698"/>
    <w:rsid w:val="00634936"/>
    <w:rsid w:val="006352F8"/>
    <w:rsid w:val="00641919"/>
    <w:rsid w:val="006425E6"/>
    <w:rsid w:val="00644139"/>
    <w:rsid w:val="00644BAE"/>
    <w:rsid w:val="00646C5F"/>
    <w:rsid w:val="00647D75"/>
    <w:rsid w:val="00651D12"/>
    <w:rsid w:val="0065395F"/>
    <w:rsid w:val="006539F9"/>
    <w:rsid w:val="00654F8E"/>
    <w:rsid w:val="00655489"/>
    <w:rsid w:val="00657AD3"/>
    <w:rsid w:val="00666682"/>
    <w:rsid w:val="0067453B"/>
    <w:rsid w:val="006745DD"/>
    <w:rsid w:val="0067591F"/>
    <w:rsid w:val="00680872"/>
    <w:rsid w:val="006815D7"/>
    <w:rsid w:val="00681F08"/>
    <w:rsid w:val="00685D62"/>
    <w:rsid w:val="00693125"/>
    <w:rsid w:val="00696B8C"/>
    <w:rsid w:val="006A3D92"/>
    <w:rsid w:val="006A5616"/>
    <w:rsid w:val="006B19D9"/>
    <w:rsid w:val="006B2C0C"/>
    <w:rsid w:val="006B4DCB"/>
    <w:rsid w:val="006B646D"/>
    <w:rsid w:val="006C3C5B"/>
    <w:rsid w:val="006C482A"/>
    <w:rsid w:val="006C4F4E"/>
    <w:rsid w:val="006D3256"/>
    <w:rsid w:val="006D5268"/>
    <w:rsid w:val="006D5B5D"/>
    <w:rsid w:val="006D6C4D"/>
    <w:rsid w:val="006E43E9"/>
    <w:rsid w:val="006F06BA"/>
    <w:rsid w:val="006F1AB4"/>
    <w:rsid w:val="006F1D4D"/>
    <w:rsid w:val="006F48EC"/>
    <w:rsid w:val="006F5477"/>
    <w:rsid w:val="006F7FE1"/>
    <w:rsid w:val="007011A6"/>
    <w:rsid w:val="00701C45"/>
    <w:rsid w:val="00706A4A"/>
    <w:rsid w:val="00710576"/>
    <w:rsid w:val="007202A8"/>
    <w:rsid w:val="00721E82"/>
    <w:rsid w:val="0072347B"/>
    <w:rsid w:val="0072544E"/>
    <w:rsid w:val="007265B5"/>
    <w:rsid w:val="007337D7"/>
    <w:rsid w:val="0073475E"/>
    <w:rsid w:val="007426CE"/>
    <w:rsid w:val="00747034"/>
    <w:rsid w:val="0074725E"/>
    <w:rsid w:val="00753A3F"/>
    <w:rsid w:val="0076051B"/>
    <w:rsid w:val="00761FFC"/>
    <w:rsid w:val="0076261B"/>
    <w:rsid w:val="007704FB"/>
    <w:rsid w:val="0077297D"/>
    <w:rsid w:val="00774303"/>
    <w:rsid w:val="0077558E"/>
    <w:rsid w:val="007756F6"/>
    <w:rsid w:val="00775E6B"/>
    <w:rsid w:val="007764A6"/>
    <w:rsid w:val="00783B59"/>
    <w:rsid w:val="00783FBC"/>
    <w:rsid w:val="00785810"/>
    <w:rsid w:val="00787121"/>
    <w:rsid w:val="007873D3"/>
    <w:rsid w:val="00790596"/>
    <w:rsid w:val="0079304F"/>
    <w:rsid w:val="007942A9"/>
    <w:rsid w:val="007A440E"/>
    <w:rsid w:val="007B2FC3"/>
    <w:rsid w:val="007B3D62"/>
    <w:rsid w:val="007B6056"/>
    <w:rsid w:val="007C017E"/>
    <w:rsid w:val="007C2F2A"/>
    <w:rsid w:val="007C4C20"/>
    <w:rsid w:val="007C570E"/>
    <w:rsid w:val="007C5CD4"/>
    <w:rsid w:val="007C724B"/>
    <w:rsid w:val="007D1247"/>
    <w:rsid w:val="007D1424"/>
    <w:rsid w:val="007D2115"/>
    <w:rsid w:val="007D643A"/>
    <w:rsid w:val="007E2B4F"/>
    <w:rsid w:val="007E30B6"/>
    <w:rsid w:val="007E47C3"/>
    <w:rsid w:val="007E4FDB"/>
    <w:rsid w:val="007E5C96"/>
    <w:rsid w:val="007E6CE1"/>
    <w:rsid w:val="007F1087"/>
    <w:rsid w:val="007F25C5"/>
    <w:rsid w:val="007F31FC"/>
    <w:rsid w:val="00801EAB"/>
    <w:rsid w:val="00801F0A"/>
    <w:rsid w:val="0080261E"/>
    <w:rsid w:val="0080437C"/>
    <w:rsid w:val="00804B18"/>
    <w:rsid w:val="00805B3E"/>
    <w:rsid w:val="0080695D"/>
    <w:rsid w:val="00812A22"/>
    <w:rsid w:val="00813160"/>
    <w:rsid w:val="00813318"/>
    <w:rsid w:val="00815328"/>
    <w:rsid w:val="00821383"/>
    <w:rsid w:val="008230D2"/>
    <w:rsid w:val="00825CFC"/>
    <w:rsid w:val="00831234"/>
    <w:rsid w:val="00842DF8"/>
    <w:rsid w:val="00844AE4"/>
    <w:rsid w:val="0084621C"/>
    <w:rsid w:val="00851F47"/>
    <w:rsid w:val="00852B03"/>
    <w:rsid w:val="008551EE"/>
    <w:rsid w:val="00860EA3"/>
    <w:rsid w:val="008626B5"/>
    <w:rsid w:val="008647BD"/>
    <w:rsid w:val="00865492"/>
    <w:rsid w:val="00871BAD"/>
    <w:rsid w:val="00872E9D"/>
    <w:rsid w:val="00874803"/>
    <w:rsid w:val="00875E25"/>
    <w:rsid w:val="008761CF"/>
    <w:rsid w:val="008808BD"/>
    <w:rsid w:val="00880AEF"/>
    <w:rsid w:val="0088155A"/>
    <w:rsid w:val="00891D09"/>
    <w:rsid w:val="0089211E"/>
    <w:rsid w:val="00893A31"/>
    <w:rsid w:val="0089491C"/>
    <w:rsid w:val="008A7E24"/>
    <w:rsid w:val="008B1BBF"/>
    <w:rsid w:val="008B62C5"/>
    <w:rsid w:val="008C2364"/>
    <w:rsid w:val="008C4336"/>
    <w:rsid w:val="008C4DA1"/>
    <w:rsid w:val="008D04ED"/>
    <w:rsid w:val="008D7CD6"/>
    <w:rsid w:val="008D7E0F"/>
    <w:rsid w:val="008E0EC4"/>
    <w:rsid w:val="008E1C2C"/>
    <w:rsid w:val="008E3606"/>
    <w:rsid w:val="008E3A2A"/>
    <w:rsid w:val="008E4D47"/>
    <w:rsid w:val="008E501C"/>
    <w:rsid w:val="008E58B5"/>
    <w:rsid w:val="008E7CFF"/>
    <w:rsid w:val="008F248D"/>
    <w:rsid w:val="008F2667"/>
    <w:rsid w:val="008F58F3"/>
    <w:rsid w:val="00907854"/>
    <w:rsid w:val="00907A77"/>
    <w:rsid w:val="00907E96"/>
    <w:rsid w:val="009123B9"/>
    <w:rsid w:val="009124E7"/>
    <w:rsid w:val="00913705"/>
    <w:rsid w:val="00916E20"/>
    <w:rsid w:val="00920F8A"/>
    <w:rsid w:val="00922184"/>
    <w:rsid w:val="0092229D"/>
    <w:rsid w:val="00926BC6"/>
    <w:rsid w:val="00927DCA"/>
    <w:rsid w:val="00932F99"/>
    <w:rsid w:val="00935587"/>
    <w:rsid w:val="0093626F"/>
    <w:rsid w:val="0093768E"/>
    <w:rsid w:val="0094302F"/>
    <w:rsid w:val="00947641"/>
    <w:rsid w:val="00951128"/>
    <w:rsid w:val="00953999"/>
    <w:rsid w:val="00954D5B"/>
    <w:rsid w:val="00956230"/>
    <w:rsid w:val="00963A6F"/>
    <w:rsid w:val="00965103"/>
    <w:rsid w:val="009668EF"/>
    <w:rsid w:val="00966A8A"/>
    <w:rsid w:val="00967ECA"/>
    <w:rsid w:val="00972136"/>
    <w:rsid w:val="00973AEF"/>
    <w:rsid w:val="00973FC1"/>
    <w:rsid w:val="00975341"/>
    <w:rsid w:val="009754F0"/>
    <w:rsid w:val="00975683"/>
    <w:rsid w:val="00976614"/>
    <w:rsid w:val="00984408"/>
    <w:rsid w:val="00984437"/>
    <w:rsid w:val="00992CB9"/>
    <w:rsid w:val="00992E08"/>
    <w:rsid w:val="0099438B"/>
    <w:rsid w:val="00994477"/>
    <w:rsid w:val="00995695"/>
    <w:rsid w:val="00996305"/>
    <w:rsid w:val="009964B1"/>
    <w:rsid w:val="00996804"/>
    <w:rsid w:val="009A3034"/>
    <w:rsid w:val="009A3BC7"/>
    <w:rsid w:val="009A570C"/>
    <w:rsid w:val="009B0B7B"/>
    <w:rsid w:val="009B486D"/>
    <w:rsid w:val="009B5A0F"/>
    <w:rsid w:val="009C0A96"/>
    <w:rsid w:val="009C21FD"/>
    <w:rsid w:val="009D22D7"/>
    <w:rsid w:val="009D2DF1"/>
    <w:rsid w:val="009D416F"/>
    <w:rsid w:val="009E01B8"/>
    <w:rsid w:val="009E2CAE"/>
    <w:rsid w:val="009E4ACE"/>
    <w:rsid w:val="009F02A2"/>
    <w:rsid w:val="009F0CC7"/>
    <w:rsid w:val="009F2FFD"/>
    <w:rsid w:val="009F33B6"/>
    <w:rsid w:val="009F487B"/>
    <w:rsid w:val="009F5752"/>
    <w:rsid w:val="009F6A1E"/>
    <w:rsid w:val="009F7712"/>
    <w:rsid w:val="00A010F2"/>
    <w:rsid w:val="00A03086"/>
    <w:rsid w:val="00A074C9"/>
    <w:rsid w:val="00A078E6"/>
    <w:rsid w:val="00A1301A"/>
    <w:rsid w:val="00A214CC"/>
    <w:rsid w:val="00A21EAB"/>
    <w:rsid w:val="00A27400"/>
    <w:rsid w:val="00A30180"/>
    <w:rsid w:val="00A30D99"/>
    <w:rsid w:val="00A31FD6"/>
    <w:rsid w:val="00A32B2B"/>
    <w:rsid w:val="00A36206"/>
    <w:rsid w:val="00A369E8"/>
    <w:rsid w:val="00A4555B"/>
    <w:rsid w:val="00A50043"/>
    <w:rsid w:val="00A519C3"/>
    <w:rsid w:val="00A52185"/>
    <w:rsid w:val="00A569F1"/>
    <w:rsid w:val="00A57C1E"/>
    <w:rsid w:val="00A6106C"/>
    <w:rsid w:val="00A6174C"/>
    <w:rsid w:val="00A66FAB"/>
    <w:rsid w:val="00A67C53"/>
    <w:rsid w:val="00A70B9D"/>
    <w:rsid w:val="00A72C44"/>
    <w:rsid w:val="00A75531"/>
    <w:rsid w:val="00A76B78"/>
    <w:rsid w:val="00A76DB6"/>
    <w:rsid w:val="00A8107D"/>
    <w:rsid w:val="00A817CA"/>
    <w:rsid w:val="00A902C4"/>
    <w:rsid w:val="00A9291F"/>
    <w:rsid w:val="00AA0D6A"/>
    <w:rsid w:val="00AA2EA6"/>
    <w:rsid w:val="00AB06B8"/>
    <w:rsid w:val="00AB07DA"/>
    <w:rsid w:val="00AB1460"/>
    <w:rsid w:val="00AB6E30"/>
    <w:rsid w:val="00AB706C"/>
    <w:rsid w:val="00AC16E5"/>
    <w:rsid w:val="00AC1F39"/>
    <w:rsid w:val="00AC4B56"/>
    <w:rsid w:val="00AC7D97"/>
    <w:rsid w:val="00AD0567"/>
    <w:rsid w:val="00AD136C"/>
    <w:rsid w:val="00AD605A"/>
    <w:rsid w:val="00AD6DCA"/>
    <w:rsid w:val="00AE1737"/>
    <w:rsid w:val="00AE1F50"/>
    <w:rsid w:val="00AE285E"/>
    <w:rsid w:val="00AE5076"/>
    <w:rsid w:val="00AE56F3"/>
    <w:rsid w:val="00AE735D"/>
    <w:rsid w:val="00AE76B3"/>
    <w:rsid w:val="00AF0F4F"/>
    <w:rsid w:val="00AF1863"/>
    <w:rsid w:val="00AF1F5F"/>
    <w:rsid w:val="00AF3693"/>
    <w:rsid w:val="00AF3F7F"/>
    <w:rsid w:val="00AF4056"/>
    <w:rsid w:val="00AF405A"/>
    <w:rsid w:val="00AF4AC8"/>
    <w:rsid w:val="00AF5B10"/>
    <w:rsid w:val="00AF5C2A"/>
    <w:rsid w:val="00AF7553"/>
    <w:rsid w:val="00B018DB"/>
    <w:rsid w:val="00B058DF"/>
    <w:rsid w:val="00B10F3E"/>
    <w:rsid w:val="00B10F98"/>
    <w:rsid w:val="00B11174"/>
    <w:rsid w:val="00B13CA6"/>
    <w:rsid w:val="00B17512"/>
    <w:rsid w:val="00B17ED5"/>
    <w:rsid w:val="00B21205"/>
    <w:rsid w:val="00B24FF2"/>
    <w:rsid w:val="00B265D5"/>
    <w:rsid w:val="00B267C7"/>
    <w:rsid w:val="00B31CFC"/>
    <w:rsid w:val="00B42E3B"/>
    <w:rsid w:val="00B43E80"/>
    <w:rsid w:val="00B45ED0"/>
    <w:rsid w:val="00B472AE"/>
    <w:rsid w:val="00B478BF"/>
    <w:rsid w:val="00B505FF"/>
    <w:rsid w:val="00B50C6B"/>
    <w:rsid w:val="00B557D6"/>
    <w:rsid w:val="00B64E12"/>
    <w:rsid w:val="00B64FC5"/>
    <w:rsid w:val="00B65402"/>
    <w:rsid w:val="00B66DDB"/>
    <w:rsid w:val="00B67A2C"/>
    <w:rsid w:val="00B72F89"/>
    <w:rsid w:val="00B80A56"/>
    <w:rsid w:val="00B91A15"/>
    <w:rsid w:val="00B940BF"/>
    <w:rsid w:val="00B94B86"/>
    <w:rsid w:val="00B95252"/>
    <w:rsid w:val="00B95D97"/>
    <w:rsid w:val="00BA57D7"/>
    <w:rsid w:val="00BA5E44"/>
    <w:rsid w:val="00BA65E9"/>
    <w:rsid w:val="00BB02A0"/>
    <w:rsid w:val="00BB0AC4"/>
    <w:rsid w:val="00BB0B92"/>
    <w:rsid w:val="00BB3329"/>
    <w:rsid w:val="00BB5B46"/>
    <w:rsid w:val="00BB75E0"/>
    <w:rsid w:val="00BB77D2"/>
    <w:rsid w:val="00BC03FB"/>
    <w:rsid w:val="00BC1F48"/>
    <w:rsid w:val="00BC2402"/>
    <w:rsid w:val="00BC4A2C"/>
    <w:rsid w:val="00BD1FB9"/>
    <w:rsid w:val="00BD3F7C"/>
    <w:rsid w:val="00BD4732"/>
    <w:rsid w:val="00BE177D"/>
    <w:rsid w:val="00BE31B3"/>
    <w:rsid w:val="00BE32A3"/>
    <w:rsid w:val="00BE423F"/>
    <w:rsid w:val="00BE4883"/>
    <w:rsid w:val="00BE4B26"/>
    <w:rsid w:val="00BE590E"/>
    <w:rsid w:val="00BE634A"/>
    <w:rsid w:val="00BE6B8C"/>
    <w:rsid w:val="00BF1A54"/>
    <w:rsid w:val="00BF1D41"/>
    <w:rsid w:val="00BF3B1E"/>
    <w:rsid w:val="00BF4BAB"/>
    <w:rsid w:val="00BF5656"/>
    <w:rsid w:val="00BF56CF"/>
    <w:rsid w:val="00BF638D"/>
    <w:rsid w:val="00BF6468"/>
    <w:rsid w:val="00C011C0"/>
    <w:rsid w:val="00C02975"/>
    <w:rsid w:val="00C03FDC"/>
    <w:rsid w:val="00C0590A"/>
    <w:rsid w:val="00C077A6"/>
    <w:rsid w:val="00C10BB0"/>
    <w:rsid w:val="00C10E6D"/>
    <w:rsid w:val="00C112AB"/>
    <w:rsid w:val="00C13571"/>
    <w:rsid w:val="00C13575"/>
    <w:rsid w:val="00C13D2A"/>
    <w:rsid w:val="00C1445E"/>
    <w:rsid w:val="00C15273"/>
    <w:rsid w:val="00C174D7"/>
    <w:rsid w:val="00C20FD8"/>
    <w:rsid w:val="00C2102E"/>
    <w:rsid w:val="00C21FC0"/>
    <w:rsid w:val="00C22267"/>
    <w:rsid w:val="00C312EE"/>
    <w:rsid w:val="00C3134B"/>
    <w:rsid w:val="00C3650E"/>
    <w:rsid w:val="00C37699"/>
    <w:rsid w:val="00C40B3E"/>
    <w:rsid w:val="00C42642"/>
    <w:rsid w:val="00C46752"/>
    <w:rsid w:val="00C531C2"/>
    <w:rsid w:val="00C54330"/>
    <w:rsid w:val="00C60118"/>
    <w:rsid w:val="00C610DA"/>
    <w:rsid w:val="00C61232"/>
    <w:rsid w:val="00C621B1"/>
    <w:rsid w:val="00C63B15"/>
    <w:rsid w:val="00C64D56"/>
    <w:rsid w:val="00C64DFE"/>
    <w:rsid w:val="00C65524"/>
    <w:rsid w:val="00C65DF3"/>
    <w:rsid w:val="00C67DAA"/>
    <w:rsid w:val="00C70817"/>
    <w:rsid w:val="00C7297B"/>
    <w:rsid w:val="00C7501D"/>
    <w:rsid w:val="00C775E9"/>
    <w:rsid w:val="00C77ACF"/>
    <w:rsid w:val="00C81330"/>
    <w:rsid w:val="00C846DE"/>
    <w:rsid w:val="00C857C5"/>
    <w:rsid w:val="00CA4EF6"/>
    <w:rsid w:val="00CA7433"/>
    <w:rsid w:val="00CB68AC"/>
    <w:rsid w:val="00CC02F7"/>
    <w:rsid w:val="00CC0C11"/>
    <w:rsid w:val="00CC1678"/>
    <w:rsid w:val="00CC6F03"/>
    <w:rsid w:val="00CC6FB9"/>
    <w:rsid w:val="00CD0544"/>
    <w:rsid w:val="00CD4783"/>
    <w:rsid w:val="00CD70EC"/>
    <w:rsid w:val="00CD7D8E"/>
    <w:rsid w:val="00CE3CC7"/>
    <w:rsid w:val="00CE4EE9"/>
    <w:rsid w:val="00CE6C3D"/>
    <w:rsid w:val="00CF4177"/>
    <w:rsid w:val="00CF432B"/>
    <w:rsid w:val="00CF79DA"/>
    <w:rsid w:val="00D014C0"/>
    <w:rsid w:val="00D06641"/>
    <w:rsid w:val="00D15350"/>
    <w:rsid w:val="00D16319"/>
    <w:rsid w:val="00D16AF8"/>
    <w:rsid w:val="00D17060"/>
    <w:rsid w:val="00D17766"/>
    <w:rsid w:val="00D2138E"/>
    <w:rsid w:val="00D21DA8"/>
    <w:rsid w:val="00D2470F"/>
    <w:rsid w:val="00D250EA"/>
    <w:rsid w:val="00D3020B"/>
    <w:rsid w:val="00D32D29"/>
    <w:rsid w:val="00D33E51"/>
    <w:rsid w:val="00D3487A"/>
    <w:rsid w:val="00D36E72"/>
    <w:rsid w:val="00D373BC"/>
    <w:rsid w:val="00D41C69"/>
    <w:rsid w:val="00D442A7"/>
    <w:rsid w:val="00D4517B"/>
    <w:rsid w:val="00D45396"/>
    <w:rsid w:val="00D454F0"/>
    <w:rsid w:val="00D45D70"/>
    <w:rsid w:val="00D5194C"/>
    <w:rsid w:val="00D608F2"/>
    <w:rsid w:val="00D63165"/>
    <w:rsid w:val="00D67567"/>
    <w:rsid w:val="00D70AA6"/>
    <w:rsid w:val="00D727A0"/>
    <w:rsid w:val="00D72E83"/>
    <w:rsid w:val="00D73518"/>
    <w:rsid w:val="00D76157"/>
    <w:rsid w:val="00D76335"/>
    <w:rsid w:val="00D81CDB"/>
    <w:rsid w:val="00D8229D"/>
    <w:rsid w:val="00D851B6"/>
    <w:rsid w:val="00D86716"/>
    <w:rsid w:val="00D86740"/>
    <w:rsid w:val="00D92F82"/>
    <w:rsid w:val="00D930E1"/>
    <w:rsid w:val="00D93B30"/>
    <w:rsid w:val="00D96AF2"/>
    <w:rsid w:val="00DA091D"/>
    <w:rsid w:val="00DA43E0"/>
    <w:rsid w:val="00DA47E6"/>
    <w:rsid w:val="00DA7339"/>
    <w:rsid w:val="00DB0DA9"/>
    <w:rsid w:val="00DB1941"/>
    <w:rsid w:val="00DB1F0D"/>
    <w:rsid w:val="00DB28E3"/>
    <w:rsid w:val="00DB2938"/>
    <w:rsid w:val="00DB4CB0"/>
    <w:rsid w:val="00DB5211"/>
    <w:rsid w:val="00DC05BA"/>
    <w:rsid w:val="00DC16CF"/>
    <w:rsid w:val="00DC2F60"/>
    <w:rsid w:val="00DC5E3E"/>
    <w:rsid w:val="00DD14AA"/>
    <w:rsid w:val="00DD2462"/>
    <w:rsid w:val="00DD3123"/>
    <w:rsid w:val="00DD39E5"/>
    <w:rsid w:val="00DE0A0A"/>
    <w:rsid w:val="00DE3E4D"/>
    <w:rsid w:val="00DE3EFF"/>
    <w:rsid w:val="00DF0F39"/>
    <w:rsid w:val="00DF1F61"/>
    <w:rsid w:val="00DF36C4"/>
    <w:rsid w:val="00DF45BE"/>
    <w:rsid w:val="00DF69FE"/>
    <w:rsid w:val="00DF6CF4"/>
    <w:rsid w:val="00DF74AC"/>
    <w:rsid w:val="00E01A88"/>
    <w:rsid w:val="00E040D4"/>
    <w:rsid w:val="00E05D13"/>
    <w:rsid w:val="00E079E4"/>
    <w:rsid w:val="00E11F7D"/>
    <w:rsid w:val="00E14D24"/>
    <w:rsid w:val="00E17868"/>
    <w:rsid w:val="00E24DFF"/>
    <w:rsid w:val="00E26DBA"/>
    <w:rsid w:val="00E26FF4"/>
    <w:rsid w:val="00E279F0"/>
    <w:rsid w:val="00E30744"/>
    <w:rsid w:val="00E32D65"/>
    <w:rsid w:val="00E33692"/>
    <w:rsid w:val="00E34939"/>
    <w:rsid w:val="00E354CD"/>
    <w:rsid w:val="00E40C9B"/>
    <w:rsid w:val="00E4258E"/>
    <w:rsid w:val="00E43B21"/>
    <w:rsid w:val="00E4675D"/>
    <w:rsid w:val="00E50F95"/>
    <w:rsid w:val="00E520D6"/>
    <w:rsid w:val="00E52D45"/>
    <w:rsid w:val="00E54DFA"/>
    <w:rsid w:val="00E56DDF"/>
    <w:rsid w:val="00E61E59"/>
    <w:rsid w:val="00E62919"/>
    <w:rsid w:val="00E62C74"/>
    <w:rsid w:val="00E6544C"/>
    <w:rsid w:val="00E6756D"/>
    <w:rsid w:val="00E81539"/>
    <w:rsid w:val="00E844DE"/>
    <w:rsid w:val="00E868A6"/>
    <w:rsid w:val="00E90D8E"/>
    <w:rsid w:val="00E9120A"/>
    <w:rsid w:val="00EA071D"/>
    <w:rsid w:val="00EA1C03"/>
    <w:rsid w:val="00EA41B3"/>
    <w:rsid w:val="00EA6E2E"/>
    <w:rsid w:val="00EB24DE"/>
    <w:rsid w:val="00EB5E58"/>
    <w:rsid w:val="00EB6070"/>
    <w:rsid w:val="00EB6F43"/>
    <w:rsid w:val="00EC3ABA"/>
    <w:rsid w:val="00EC4BA7"/>
    <w:rsid w:val="00ED1D70"/>
    <w:rsid w:val="00ED2366"/>
    <w:rsid w:val="00EE27CA"/>
    <w:rsid w:val="00EE2AEC"/>
    <w:rsid w:val="00EE2F7C"/>
    <w:rsid w:val="00EE4EDA"/>
    <w:rsid w:val="00EF0B2C"/>
    <w:rsid w:val="00EF7EB6"/>
    <w:rsid w:val="00F04F48"/>
    <w:rsid w:val="00F115C0"/>
    <w:rsid w:val="00F12289"/>
    <w:rsid w:val="00F139FD"/>
    <w:rsid w:val="00F17718"/>
    <w:rsid w:val="00F2199C"/>
    <w:rsid w:val="00F23A72"/>
    <w:rsid w:val="00F244A8"/>
    <w:rsid w:val="00F36DE5"/>
    <w:rsid w:val="00F36FFD"/>
    <w:rsid w:val="00F47BF6"/>
    <w:rsid w:val="00F54340"/>
    <w:rsid w:val="00F554AD"/>
    <w:rsid w:val="00F71063"/>
    <w:rsid w:val="00F73BD8"/>
    <w:rsid w:val="00F74378"/>
    <w:rsid w:val="00F76780"/>
    <w:rsid w:val="00F768EA"/>
    <w:rsid w:val="00F77A93"/>
    <w:rsid w:val="00F955E8"/>
    <w:rsid w:val="00F95B30"/>
    <w:rsid w:val="00F95E54"/>
    <w:rsid w:val="00FA1C61"/>
    <w:rsid w:val="00FA3AF6"/>
    <w:rsid w:val="00FA7B28"/>
    <w:rsid w:val="00FB22E5"/>
    <w:rsid w:val="00FB3F38"/>
    <w:rsid w:val="00FB514F"/>
    <w:rsid w:val="00FC1827"/>
    <w:rsid w:val="00FC1B55"/>
    <w:rsid w:val="00FC2961"/>
    <w:rsid w:val="00FC63CF"/>
    <w:rsid w:val="00FC7900"/>
    <w:rsid w:val="00FD23C2"/>
    <w:rsid w:val="00FD2B9F"/>
    <w:rsid w:val="00FD53B2"/>
    <w:rsid w:val="00FD5DA7"/>
    <w:rsid w:val="00FE318C"/>
    <w:rsid w:val="00FE319A"/>
    <w:rsid w:val="00FF22FF"/>
    <w:rsid w:val="00FF4924"/>
    <w:rsid w:val="00FF5B78"/>
    <w:rsid w:val="00FF712E"/>
    <w:rsid w:val="061D5E5D"/>
    <w:rsid w:val="091A338D"/>
    <w:rsid w:val="393D794A"/>
    <w:rsid w:val="3F426588"/>
    <w:rsid w:val="4E762D56"/>
    <w:rsid w:val="4FCF03CF"/>
    <w:rsid w:val="53475C5C"/>
    <w:rsid w:val="53564D01"/>
    <w:rsid w:val="539B18AD"/>
    <w:rsid w:val="5B355D33"/>
    <w:rsid w:val="7717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B5A72F"/>
  <w15:chartTrackingRefBased/>
  <w15:docId w15:val="{51FBD000-3CD5-B547-9C7E-833CEC7F5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451B"/>
    <w:rPr>
      <w:sz w:val="24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"/>
      </w:numPr>
      <w:spacing w:before="120" w:after="120" w:line="260" w:lineRule="auto"/>
      <w:jc w:val="both"/>
      <w:outlineLvl w:val="0"/>
    </w:pPr>
    <w:rPr>
      <w:rFonts w:ascii="Arial" w:hAnsi="Arial" w:cs="Arial"/>
      <w:b/>
      <w:bCs/>
      <w:color w:val="00A294"/>
      <w:kern w:val="32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numId w:val="2"/>
      </w:numPr>
      <w:spacing w:before="60" w:line="320" w:lineRule="exact"/>
      <w:outlineLvl w:val="1"/>
    </w:pPr>
    <w:rPr>
      <w:rFonts w:ascii="Arial" w:hAnsi="Arial"/>
      <w:b/>
      <w:color w:val="00A294"/>
      <w:sz w:val="20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120" w:after="40" w:line="260" w:lineRule="auto"/>
      <w:outlineLvl w:val="2"/>
    </w:pPr>
    <w:rPr>
      <w:rFonts w:ascii="Arial" w:hAnsi="Arial"/>
      <w:b/>
      <w:color w:val="00A294"/>
      <w:sz w:val="20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120" w:line="280" w:lineRule="exact"/>
      <w:outlineLvl w:val="3"/>
    </w:pPr>
    <w:rPr>
      <w:rFonts w:ascii="Arial" w:hAnsi="Arial"/>
      <w:b/>
      <w:i/>
      <w:color w:val="00A294"/>
      <w:sz w:val="20"/>
    </w:rPr>
  </w:style>
  <w:style w:type="paragraph" w:styleId="Heading5">
    <w:name w:val="heading 5"/>
    <w:basedOn w:val="Heading4"/>
    <w:next w:val="Normal"/>
    <w:link w:val="Heading5Char"/>
    <w:qFormat/>
    <w:pPr>
      <w:numPr>
        <w:ilvl w:val="4"/>
        <w:numId w:val="1"/>
      </w:numPr>
      <w:jc w:val="right"/>
      <w:outlineLvl w:val="4"/>
    </w:pPr>
    <w:rPr>
      <w:b w:val="0"/>
    </w:rPr>
  </w:style>
  <w:style w:type="paragraph" w:styleId="Heading6">
    <w:name w:val="heading 6"/>
    <w:basedOn w:val="Normal"/>
    <w:next w:val="Normal"/>
    <w:link w:val="Heading6Char"/>
    <w:qFormat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pPr>
      <w:numPr>
        <w:ilvl w:val="6"/>
        <w:numId w:val="1"/>
      </w:num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qFormat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hAnsi="Arial" w:cs="Arial"/>
      <w:b/>
      <w:bCs/>
      <w:color w:val="00A294"/>
      <w:kern w:val="32"/>
      <w:sz w:val="24"/>
    </w:rPr>
  </w:style>
  <w:style w:type="character" w:customStyle="1" w:styleId="Heading2Char">
    <w:name w:val="Heading 2 Char"/>
    <w:link w:val="Heading2"/>
    <w:rPr>
      <w:rFonts w:ascii="Arial" w:hAnsi="Arial"/>
      <w:b/>
      <w:color w:val="00A294"/>
    </w:rPr>
  </w:style>
  <w:style w:type="character" w:customStyle="1" w:styleId="Heading3Char">
    <w:name w:val="Heading 3 Char"/>
    <w:link w:val="Heading3"/>
    <w:rPr>
      <w:rFonts w:ascii="Arial" w:eastAsia="Times New Roman" w:hAnsi="Arial"/>
      <w:b/>
      <w:color w:val="00A294"/>
    </w:rPr>
  </w:style>
  <w:style w:type="character" w:customStyle="1" w:styleId="Heading4Char">
    <w:name w:val="Heading 4 Char"/>
    <w:link w:val="Heading4"/>
    <w:rPr>
      <w:rFonts w:ascii="Arial" w:hAnsi="Arial"/>
      <w:b/>
      <w:i/>
      <w:color w:val="00A294"/>
    </w:rPr>
  </w:style>
  <w:style w:type="character" w:customStyle="1" w:styleId="Heading5Char">
    <w:name w:val="Heading 5 Char"/>
    <w:link w:val="Heading5"/>
    <w:rPr>
      <w:rFonts w:ascii="Arial" w:hAnsi="Arial"/>
      <w:i/>
      <w:color w:val="00A294"/>
    </w:rPr>
  </w:style>
  <w:style w:type="character" w:customStyle="1" w:styleId="Heading6Char">
    <w:name w:val="Heading 6 Char"/>
    <w:link w:val="Heading6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link w:val="Heading7"/>
    <w:rPr>
      <w:rFonts w:ascii="Calibri" w:hAnsi="Calibri"/>
      <w:sz w:val="24"/>
      <w:szCs w:val="24"/>
    </w:rPr>
  </w:style>
  <w:style w:type="character" w:customStyle="1" w:styleId="Heading8Char">
    <w:name w:val="Heading 8 Char"/>
    <w:link w:val="Heading8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link w:val="Heading9"/>
    <w:rPr>
      <w:rFonts w:ascii="Calibri Light" w:hAnsi="Calibri Light"/>
      <w:sz w:val="22"/>
      <w:szCs w:val="22"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</w:rPr>
  </w:style>
  <w:style w:type="character" w:customStyle="1" w:styleId="BalloonTextChar">
    <w:name w:val="Balloon Text Char"/>
    <w:link w:val="BalloonText"/>
    <w:rPr>
      <w:rFonts w:ascii="Tahoma" w:hAnsi="Tahoma"/>
      <w:sz w:val="16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rPr>
      <w:rFonts w:ascii="Arial" w:hAnsi="Arial"/>
      <w:sz w:val="20"/>
    </w:rPr>
  </w:style>
  <w:style w:type="character" w:customStyle="1" w:styleId="CommentTextChar">
    <w:name w:val="Comment Text Char"/>
    <w:link w:val="CommentText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link w:val="CommentSubject"/>
    <w:rPr>
      <w:rFonts w:ascii="Arial" w:hAnsi="Arial"/>
      <w:b/>
      <w:bCs/>
    </w:rPr>
  </w:style>
  <w:style w:type="character" w:styleId="FollowedHyperlink">
    <w:name w:val="FollowedHyperlink"/>
    <w:uiPriority w:val="99"/>
    <w:unhideWhenUsed/>
    <w:rPr>
      <w:color w:val="954F72"/>
      <w:u w:val="single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sz w:val="24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link w:val="FootnoteTextChar"/>
  </w:style>
  <w:style w:type="character" w:customStyle="1" w:styleId="FootnoteTextChar">
    <w:name w:val="Footnote Text Char"/>
    <w:link w:val="FootnoteText"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sz w:val="24"/>
    </w:rPr>
  </w:style>
  <w:style w:type="character" w:styleId="Hyperlink">
    <w:name w:val="Hyperlink"/>
    <w:uiPriority w:val="99"/>
    <w:rPr>
      <w:color w:val="0563C1"/>
      <w:u w:val="single"/>
    </w:rPr>
  </w:style>
  <w:style w:type="paragraph" w:styleId="ListNumber">
    <w:name w:val="List Number"/>
    <w:basedOn w:val="Normal"/>
    <w:pPr>
      <w:numPr>
        <w:numId w:val="3"/>
      </w:numPr>
      <w:tabs>
        <w:tab w:val="left" w:pos="360"/>
      </w:tabs>
      <w:contextualSpacing/>
    </w:pPr>
    <w:rPr>
      <w:rFonts w:ascii="Arial" w:hAnsi="Arial"/>
      <w:sz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szCs w:val="24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rPr>
      <w:rFonts w:ascii="Arial" w:hAnsi="Arial"/>
      <w:sz w:val="22"/>
    </w:rPr>
  </w:style>
  <w:style w:type="paragraph" w:styleId="TOC2">
    <w:name w:val="toc 2"/>
    <w:basedOn w:val="Normal"/>
    <w:next w:val="Normal"/>
    <w:uiPriority w:val="39"/>
    <w:pPr>
      <w:ind w:left="240"/>
    </w:pPr>
    <w:rPr>
      <w:rFonts w:ascii="Arial" w:hAnsi="Arial"/>
      <w:sz w:val="22"/>
    </w:rPr>
  </w:style>
  <w:style w:type="paragraph" w:styleId="TOC3">
    <w:name w:val="toc 3"/>
    <w:basedOn w:val="Normal"/>
    <w:next w:val="Normal"/>
    <w:uiPriority w:val="39"/>
    <w:pPr>
      <w:ind w:left="480"/>
    </w:pPr>
    <w:rPr>
      <w:rFonts w:ascii="Arial" w:hAnsi="Arial"/>
      <w:sz w:val="22"/>
    </w:rPr>
  </w:style>
  <w:style w:type="paragraph" w:styleId="TOC4">
    <w:name w:val="toc 4"/>
    <w:basedOn w:val="Normal"/>
    <w:next w:val="Normal"/>
    <w:uiPriority w:val="39"/>
    <w:pPr>
      <w:ind w:left="720"/>
    </w:pPr>
    <w:rPr>
      <w:rFonts w:ascii="Arial" w:hAnsi="Arial"/>
      <w:sz w:val="22"/>
    </w:rPr>
  </w:style>
  <w:style w:type="paragraph" w:styleId="TOC5">
    <w:name w:val="toc 5"/>
    <w:basedOn w:val="Normal"/>
    <w:next w:val="Normal"/>
    <w:uiPriority w:val="39"/>
    <w:unhideWhenUsed/>
    <w:pPr>
      <w:spacing w:after="100" w:line="259" w:lineRule="auto"/>
      <w:ind w:left="880"/>
    </w:pPr>
    <w:rPr>
      <w:rFonts w:ascii="Calibri" w:hAnsi="Calibri" w:cs="Arial"/>
      <w:kern w:val="2"/>
      <w:sz w:val="22"/>
      <w:szCs w:val="22"/>
    </w:rPr>
  </w:style>
  <w:style w:type="paragraph" w:styleId="TOC6">
    <w:name w:val="toc 6"/>
    <w:basedOn w:val="Normal"/>
    <w:next w:val="Normal"/>
    <w:uiPriority w:val="39"/>
    <w:unhideWhenUsed/>
    <w:pPr>
      <w:spacing w:after="100" w:line="259" w:lineRule="auto"/>
      <w:ind w:left="1100"/>
    </w:pPr>
    <w:rPr>
      <w:rFonts w:ascii="Calibri" w:hAnsi="Calibri" w:cs="Arial"/>
      <w:kern w:val="2"/>
      <w:sz w:val="22"/>
      <w:szCs w:val="22"/>
    </w:rPr>
  </w:style>
  <w:style w:type="paragraph" w:styleId="TOC7">
    <w:name w:val="toc 7"/>
    <w:basedOn w:val="Normal"/>
    <w:next w:val="Normal"/>
    <w:uiPriority w:val="39"/>
    <w:unhideWhenUsed/>
    <w:pPr>
      <w:spacing w:after="100" w:line="259" w:lineRule="auto"/>
      <w:ind w:left="1320"/>
    </w:pPr>
    <w:rPr>
      <w:rFonts w:ascii="Calibri" w:hAnsi="Calibri" w:cs="Arial"/>
      <w:kern w:val="2"/>
      <w:sz w:val="22"/>
      <w:szCs w:val="22"/>
    </w:rPr>
  </w:style>
  <w:style w:type="paragraph" w:styleId="TOC8">
    <w:name w:val="toc 8"/>
    <w:basedOn w:val="Normal"/>
    <w:next w:val="Normal"/>
    <w:uiPriority w:val="39"/>
    <w:unhideWhenUsed/>
    <w:pPr>
      <w:spacing w:after="100" w:line="259" w:lineRule="auto"/>
      <w:ind w:left="1540"/>
    </w:pPr>
    <w:rPr>
      <w:rFonts w:ascii="Calibri" w:hAnsi="Calibri" w:cs="Arial"/>
      <w:kern w:val="2"/>
      <w:sz w:val="22"/>
      <w:szCs w:val="22"/>
    </w:rPr>
  </w:style>
  <w:style w:type="paragraph" w:styleId="TOC9">
    <w:name w:val="toc 9"/>
    <w:basedOn w:val="Normal"/>
    <w:next w:val="Normal"/>
    <w:uiPriority w:val="39"/>
    <w:unhideWhenUsed/>
    <w:pPr>
      <w:spacing w:after="100" w:line="259" w:lineRule="auto"/>
      <w:ind w:left="1760"/>
    </w:pPr>
    <w:rPr>
      <w:rFonts w:ascii="Calibri" w:hAnsi="Calibri" w:cs="Arial"/>
      <w:kern w:val="2"/>
      <w:sz w:val="22"/>
      <w:szCs w:val="22"/>
    </w:rPr>
  </w:style>
  <w:style w:type="paragraph" w:styleId="ListParagraph">
    <w:name w:val="List Paragraph"/>
    <w:aliases w:val="Bullet L1,L1,List Paragraph 1,a.,Citation List,List Paragraph-rfp content,Sub-heading,bullet 1,bullet,List Paragraph1,VNA - List Paragraph,1.,Table Sequence,List Paragraph11,List Paragraph Char Char,Normal Sentence,Number_1,b1,lp1,ListPar"/>
    <w:basedOn w:val="Normal"/>
    <w:link w:val="ListParagraphChar"/>
    <w:uiPriority w:val="34"/>
    <w:qFormat/>
    <w:pPr>
      <w:ind w:left="720"/>
    </w:pPr>
  </w:style>
  <w:style w:type="character" w:customStyle="1" w:styleId="ListParagraphChar">
    <w:name w:val="List Paragraph Char"/>
    <w:aliases w:val="Bullet L1 Char,L1 Char,List Paragraph 1 Char,a. Char,Citation List Char,List Paragraph-rfp content Char,Sub-heading Char,bullet 1 Char,bullet Char,List Paragraph1 Char,VNA - List Paragraph Char,1. Char,Table Sequence Char,b1 Char"/>
    <w:link w:val="ListParagraph"/>
    <w:uiPriority w:val="34"/>
    <w:qFormat/>
    <w:locked/>
    <w:rPr>
      <w:sz w:val="24"/>
    </w:rPr>
  </w:style>
  <w:style w:type="character" w:customStyle="1" w:styleId="FootnoteTextChar1">
    <w:name w:val="Footnote Text Char1"/>
    <w:semiHidden/>
    <w:rPr>
      <w:rFonts w:ascii="Arial" w:hAnsi="Arial"/>
    </w:rPr>
  </w:style>
  <w:style w:type="character" w:customStyle="1" w:styleId="FooterChar1">
    <w:name w:val="Footer Char1"/>
    <w:semiHidden/>
    <w:rPr>
      <w:rFonts w:ascii="Arial" w:hAnsi="Arial"/>
      <w:sz w:val="22"/>
    </w:rPr>
  </w:style>
  <w:style w:type="paragraph" w:customStyle="1" w:styleId="SubStyleBullet">
    <w:name w:val="SubStyleBullet"/>
    <w:basedOn w:val="Normal"/>
    <w:link w:val="SubStyleBulletChar"/>
    <w:qFormat/>
    <w:pPr>
      <w:tabs>
        <w:tab w:val="left" w:pos="1170"/>
        <w:tab w:val="left" w:pos="1620"/>
        <w:tab w:val="left" w:pos="1710"/>
        <w:tab w:val="left" w:pos="1800"/>
      </w:tabs>
      <w:spacing w:line="320" w:lineRule="exact"/>
      <w:jc w:val="both"/>
    </w:pPr>
    <w:rPr>
      <w:rFonts w:ascii="Arial" w:hAnsi="Arial"/>
      <w:sz w:val="20"/>
    </w:rPr>
  </w:style>
  <w:style w:type="character" w:customStyle="1" w:styleId="SubStyleBulletChar">
    <w:name w:val="SubStyleBullet Char"/>
    <w:link w:val="SubStyleBullet"/>
    <w:rPr>
      <w:rFonts w:ascii="Arial" w:hAnsi="Arial"/>
    </w:rPr>
  </w:style>
  <w:style w:type="character" w:customStyle="1" w:styleId="fontstyle01">
    <w:name w:val="fontstyle01"/>
    <w:rPr>
      <w:rFonts w:ascii="CIDFont+F3" w:hAnsi="CIDFont+F3" w:hint="default"/>
      <w:b/>
      <w:bCs/>
      <w:i w:val="0"/>
      <w:iCs w:val="0"/>
      <w:color w:val="44546A"/>
      <w:sz w:val="22"/>
      <w:szCs w:val="22"/>
    </w:rPr>
  </w:style>
  <w:style w:type="paragraph" w:customStyle="1" w:styleId="Heading30">
    <w:name w:val="Heading3"/>
    <w:basedOn w:val="Heading3"/>
    <w:link w:val="Heading3Char0"/>
    <w:qFormat/>
    <w:pPr>
      <w:spacing w:line="320" w:lineRule="exact"/>
      <w:ind w:left="450" w:hanging="357"/>
      <w:jc w:val="both"/>
    </w:pPr>
    <w:rPr>
      <w:sz w:val="22"/>
    </w:rPr>
  </w:style>
  <w:style w:type="character" w:customStyle="1" w:styleId="Heading3Char0">
    <w:name w:val="Heading3 Char"/>
    <w:link w:val="Heading30"/>
    <w:rPr>
      <w:rFonts w:ascii="Arial" w:hAnsi="Arial"/>
      <w:b/>
      <w:color w:val="00A294"/>
      <w:sz w:val="22"/>
    </w:rPr>
  </w:style>
  <w:style w:type="paragraph" w:customStyle="1" w:styleId="SubStyle">
    <w:name w:val="SubStyle"/>
    <w:basedOn w:val="Normal"/>
    <w:link w:val="SubStyleChar"/>
    <w:qFormat/>
    <w:pPr>
      <w:numPr>
        <w:numId w:val="4"/>
      </w:numPr>
      <w:tabs>
        <w:tab w:val="left" w:pos="720"/>
        <w:tab w:val="left" w:pos="840"/>
        <w:tab w:val="right" w:leader="dot" w:pos="9120"/>
        <w:tab w:val="right" w:leader="dot" w:pos="11520"/>
      </w:tabs>
      <w:spacing w:before="120" w:line="360" w:lineRule="auto"/>
      <w:jc w:val="both"/>
    </w:pPr>
    <w:rPr>
      <w:rFonts w:ascii="Arial" w:hAnsi="Arial" w:cs="Arial"/>
      <w:sz w:val="20"/>
    </w:rPr>
  </w:style>
  <w:style w:type="character" w:customStyle="1" w:styleId="SubStyleChar">
    <w:name w:val="SubStyle Char"/>
    <w:link w:val="SubStyle"/>
    <w:rPr>
      <w:rFonts w:ascii="Arial" w:hAnsi="Arial" w:cs="Arial"/>
    </w:rPr>
  </w:style>
  <w:style w:type="paragraph" w:styleId="TOCHeading">
    <w:name w:val="TOC Heading"/>
    <w:basedOn w:val="Heading1"/>
    <w:next w:val="Normal"/>
    <w:uiPriority w:val="39"/>
    <w:qFormat/>
    <w:pPr>
      <w:keepLines/>
      <w:spacing w:after="0" w:line="259" w:lineRule="auto"/>
      <w:ind w:left="0" w:hanging="360"/>
      <w:jc w:val="left"/>
      <w:outlineLvl w:val="9"/>
    </w:pPr>
    <w:rPr>
      <w:rFonts w:ascii="Calibri Light" w:hAnsi="Calibri Light" w:cs="Times New Roman"/>
      <w:b w:val="0"/>
      <w:bCs w:val="0"/>
      <w:color w:val="2E74B5"/>
      <w:kern w:val="0"/>
      <w:sz w:val="32"/>
      <w:szCs w:val="22"/>
    </w:rPr>
  </w:style>
  <w:style w:type="paragraph" w:customStyle="1" w:styleId="xl73">
    <w:name w:val="xl73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hAnsi="Arial"/>
      <w:color w:val="FF0000"/>
      <w:sz w:val="22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ascii="Arial" w:hAnsi="Arial"/>
      <w:sz w:val="22"/>
      <w:szCs w:val="24"/>
    </w:rPr>
  </w:style>
  <w:style w:type="paragraph" w:customStyle="1" w:styleId="xl65">
    <w:name w:val="xl6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hAnsi="Arial"/>
      <w:sz w:val="22"/>
      <w:szCs w:val="24"/>
    </w:rPr>
  </w:style>
  <w:style w:type="paragraph" w:customStyle="1" w:styleId="xl66">
    <w:name w:val="xl6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6D7A8" w:fill="B6D7A8"/>
      <w:spacing w:before="100" w:beforeAutospacing="1" w:after="100" w:afterAutospacing="1"/>
    </w:pPr>
    <w:rPr>
      <w:rFonts w:ascii="Arial" w:hAnsi="Arial"/>
      <w:b/>
      <w:bCs/>
      <w:sz w:val="22"/>
      <w:szCs w:val="24"/>
    </w:rPr>
  </w:style>
  <w:style w:type="paragraph" w:customStyle="1" w:styleId="xl67">
    <w:name w:val="xl67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hAnsi="Arial"/>
      <w:b/>
      <w:bCs/>
      <w:sz w:val="22"/>
      <w:szCs w:val="24"/>
    </w:rPr>
  </w:style>
  <w:style w:type="paragraph" w:customStyle="1" w:styleId="xl68">
    <w:name w:val="xl68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hAnsi="Arial"/>
      <w:sz w:val="22"/>
      <w:szCs w:val="24"/>
    </w:rPr>
  </w:style>
  <w:style w:type="paragraph" w:customStyle="1" w:styleId="xl69">
    <w:name w:val="xl6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hAnsi="Arial"/>
      <w:sz w:val="22"/>
      <w:szCs w:val="24"/>
    </w:rPr>
  </w:style>
  <w:style w:type="paragraph" w:customStyle="1" w:styleId="xl70">
    <w:name w:val="xl70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hAnsi="Arial"/>
      <w:sz w:val="22"/>
      <w:szCs w:val="24"/>
    </w:rPr>
  </w:style>
  <w:style w:type="paragraph" w:customStyle="1" w:styleId="xl71">
    <w:name w:val="xl7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hAnsi="Arial"/>
      <w:b/>
      <w:bCs/>
      <w:sz w:val="22"/>
      <w:szCs w:val="24"/>
    </w:rPr>
  </w:style>
  <w:style w:type="paragraph" w:customStyle="1" w:styleId="xl72">
    <w:name w:val="xl7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hAnsi="Arial"/>
      <w:color w:val="FF0000"/>
      <w:sz w:val="22"/>
      <w:szCs w:val="24"/>
    </w:rPr>
  </w:style>
  <w:style w:type="paragraph" w:customStyle="1" w:styleId="xl74">
    <w:name w:val="xl74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hAnsi="Arial"/>
      <w:sz w:val="22"/>
      <w:szCs w:val="24"/>
    </w:rPr>
  </w:style>
  <w:style w:type="paragraph" w:customStyle="1" w:styleId="xl75">
    <w:name w:val="xl75"/>
    <w:basedOn w:val="Normal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hAnsi="Arial"/>
      <w:sz w:val="22"/>
      <w:szCs w:val="24"/>
    </w:rPr>
  </w:style>
  <w:style w:type="paragraph" w:customStyle="1" w:styleId="xl76">
    <w:name w:val="xl76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hAnsi="Arial"/>
      <w:b/>
      <w:bCs/>
      <w:sz w:val="22"/>
      <w:szCs w:val="24"/>
    </w:rPr>
  </w:style>
  <w:style w:type="paragraph" w:customStyle="1" w:styleId="xl77">
    <w:name w:val="xl77"/>
    <w:basedOn w:val="Normal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ascii="Arial" w:hAnsi="Arial"/>
      <w:sz w:val="22"/>
      <w:szCs w:val="24"/>
    </w:rPr>
  </w:style>
  <w:style w:type="paragraph" w:customStyle="1" w:styleId="xl78">
    <w:name w:val="xl78"/>
    <w:basedOn w:val="Normal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hAnsi="Arial"/>
      <w:sz w:val="22"/>
      <w:szCs w:val="24"/>
    </w:rPr>
  </w:style>
  <w:style w:type="paragraph" w:customStyle="1" w:styleId="xl79">
    <w:name w:val="xl79"/>
    <w:basedOn w:val="Normal"/>
    <w:pPr>
      <w:shd w:val="clear" w:color="B6D7A8" w:fill="B6D7A8"/>
      <w:spacing w:before="100" w:beforeAutospacing="1" w:after="100" w:afterAutospacing="1"/>
    </w:pPr>
    <w:rPr>
      <w:rFonts w:ascii="Arial" w:hAnsi="Arial"/>
      <w:sz w:val="22"/>
      <w:szCs w:val="24"/>
    </w:rPr>
  </w:style>
  <w:style w:type="paragraph" w:customStyle="1" w:styleId="xl80">
    <w:name w:val="xl80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B6D7A8" w:fill="B6D7A8"/>
      <w:spacing w:before="100" w:beforeAutospacing="1" w:after="100" w:afterAutospacing="1"/>
    </w:pPr>
    <w:rPr>
      <w:rFonts w:ascii="Arial" w:hAnsi="Arial"/>
      <w:b/>
      <w:bCs/>
      <w:sz w:val="22"/>
      <w:szCs w:val="24"/>
    </w:rPr>
  </w:style>
  <w:style w:type="paragraph" w:customStyle="1" w:styleId="xl81">
    <w:name w:val="xl8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B6D7A8" w:fill="B6D7A8"/>
      <w:spacing w:before="100" w:beforeAutospacing="1" w:after="100" w:afterAutospacing="1"/>
      <w:jc w:val="center"/>
    </w:pPr>
    <w:rPr>
      <w:rFonts w:ascii="Arial" w:hAnsi="Arial"/>
      <w:b/>
      <w:bCs/>
      <w:sz w:val="22"/>
      <w:szCs w:val="24"/>
    </w:rPr>
  </w:style>
  <w:style w:type="paragraph" w:customStyle="1" w:styleId="xl82">
    <w:name w:val="xl82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hAnsi="Arial"/>
      <w:color w:val="FF0000"/>
      <w:sz w:val="22"/>
      <w:szCs w:val="24"/>
    </w:rPr>
  </w:style>
  <w:style w:type="paragraph" w:customStyle="1" w:styleId="xl83">
    <w:name w:val="xl83"/>
    <w:basedOn w:val="Normal"/>
    <w:pPr>
      <w:spacing w:before="100" w:beforeAutospacing="1" w:after="100" w:afterAutospacing="1"/>
    </w:pPr>
    <w:rPr>
      <w:rFonts w:ascii="Arial" w:hAnsi="Arial"/>
      <w:sz w:val="22"/>
      <w:szCs w:val="24"/>
    </w:rPr>
  </w:style>
  <w:style w:type="character" w:customStyle="1" w:styleId="Level1Char">
    <w:name w:val="Level1 Char"/>
    <w:link w:val="Level1"/>
    <w:locked/>
    <w:rPr>
      <w:rFonts w:ascii="Arial" w:hAnsi="Arial" w:cs="Arial"/>
    </w:rPr>
  </w:style>
  <w:style w:type="paragraph" w:customStyle="1" w:styleId="Level1">
    <w:name w:val="Level1"/>
    <w:basedOn w:val="Normal"/>
    <w:link w:val="Level1Char"/>
    <w:qFormat/>
    <w:pPr>
      <w:tabs>
        <w:tab w:val="left" w:pos="720"/>
        <w:tab w:val="left" w:pos="1080"/>
      </w:tabs>
      <w:spacing w:before="120" w:line="320" w:lineRule="exact"/>
      <w:ind w:left="720" w:hanging="360"/>
      <w:jc w:val="both"/>
    </w:pPr>
    <w:rPr>
      <w:rFonts w:ascii="Arial" w:hAnsi="Arial" w:cs="Arial"/>
      <w:sz w:val="20"/>
    </w:rPr>
  </w:style>
  <w:style w:type="character" w:customStyle="1" w:styleId="level2Char">
    <w:name w:val="level2 Char"/>
    <w:link w:val="level2"/>
    <w:locked/>
    <w:rPr>
      <w:rFonts w:ascii="Arial" w:hAnsi="Arial" w:cs="Arial"/>
    </w:rPr>
  </w:style>
  <w:style w:type="paragraph" w:customStyle="1" w:styleId="level2">
    <w:name w:val="level2"/>
    <w:basedOn w:val="Level1"/>
    <w:link w:val="level2Char"/>
    <w:pPr>
      <w:tabs>
        <w:tab w:val="clear" w:pos="720"/>
        <w:tab w:val="left" w:pos="1440"/>
      </w:tabs>
      <w:ind w:left="576" w:hanging="576"/>
    </w:pPr>
  </w:style>
  <w:style w:type="character" w:customStyle="1" w:styleId="UnresolvedMention1">
    <w:name w:val="Unresolved Mention1"/>
    <w:uiPriority w:val="99"/>
    <w:unhideWhenUsed/>
    <w:rPr>
      <w:color w:val="605E5C"/>
      <w:shd w:val="clear" w:color="auto" w:fill="E1DFDD"/>
    </w:rPr>
  </w:style>
  <w:style w:type="paragraph" w:customStyle="1" w:styleId="Heading34">
    <w:name w:val="Heading3_4"/>
    <w:basedOn w:val="Normal"/>
    <w:link w:val="Heading34Char"/>
    <w:pPr>
      <w:numPr>
        <w:numId w:val="5"/>
      </w:numPr>
      <w:tabs>
        <w:tab w:val="left" w:pos="810"/>
      </w:tabs>
      <w:spacing w:before="120" w:line="320" w:lineRule="exact"/>
      <w:jc w:val="both"/>
      <w:outlineLvl w:val="3"/>
    </w:pPr>
    <w:rPr>
      <w:rFonts w:ascii="Arial" w:hAnsi="Arial" w:cs="Arial"/>
      <w:b/>
      <w:color w:val="00A294"/>
      <w:sz w:val="20"/>
    </w:rPr>
  </w:style>
  <w:style w:type="character" w:customStyle="1" w:styleId="Heading34Char">
    <w:name w:val="Heading3_4 Char"/>
    <w:link w:val="Heading34"/>
    <w:rPr>
      <w:rFonts w:ascii="Arial" w:hAnsi="Arial" w:cs="Arial"/>
      <w:b/>
      <w:color w:val="00A294"/>
    </w:rPr>
  </w:style>
  <w:style w:type="paragraph" w:customStyle="1" w:styleId="sonnhtest">
    <w:name w:val="sonnhtest"/>
    <w:basedOn w:val="Heading3"/>
    <w:link w:val="sonnhtestChar"/>
    <w:qFormat/>
    <w:pPr>
      <w:ind w:left="720" w:hanging="360"/>
    </w:pPr>
    <w:rPr>
      <w:rFonts w:cs="Arial"/>
    </w:rPr>
  </w:style>
  <w:style w:type="character" w:customStyle="1" w:styleId="sonnhtestChar">
    <w:name w:val="sonnhtest Char"/>
    <w:link w:val="sonnhtest"/>
    <w:rPr>
      <w:rFonts w:ascii="Arial" w:hAnsi="Arial" w:cs="Arial"/>
      <w:b/>
    </w:rPr>
  </w:style>
  <w:style w:type="character" w:styleId="UnresolvedMention">
    <w:name w:val="Unresolved Mention"/>
    <w:uiPriority w:val="99"/>
    <w:unhideWhenUsed/>
    <w:rPr>
      <w:color w:val="605E5C"/>
      <w:shd w:val="clear" w:color="auto" w:fill="E1DFDD"/>
    </w:rPr>
  </w:style>
  <w:style w:type="paragraph" w:customStyle="1" w:styleId="Style1">
    <w:name w:val="Style1"/>
    <w:basedOn w:val="Heading6"/>
    <w:link w:val="Style1Char"/>
    <w:qFormat/>
    <w:pPr>
      <w:numPr>
        <w:ilvl w:val="4"/>
        <w:numId w:val="2"/>
      </w:numPr>
      <w:spacing w:beforeLines="40" w:before="96" w:afterLines="40" w:after="96" w:line="259" w:lineRule="auto"/>
    </w:pPr>
    <w:rPr>
      <w:rFonts w:ascii="Arial" w:hAnsi="Arial"/>
      <w:b w:val="0"/>
      <w:i/>
      <w:color w:val="00A294"/>
      <w:sz w:val="20"/>
    </w:rPr>
  </w:style>
  <w:style w:type="character" w:customStyle="1" w:styleId="Style1Char">
    <w:name w:val="Style1 Char"/>
    <w:link w:val="Style1"/>
    <w:rPr>
      <w:rFonts w:ascii="Arial" w:hAnsi="Arial"/>
      <w:bCs/>
      <w:i/>
      <w:color w:val="00A294"/>
      <w:szCs w:val="22"/>
    </w:rPr>
  </w:style>
  <w:style w:type="paragraph" w:styleId="Revision">
    <w:name w:val="Revision"/>
    <w:hidden/>
    <w:uiPriority w:val="99"/>
    <w:unhideWhenUsed/>
    <w:rsid w:val="008551EE"/>
    <w:rPr>
      <w:sz w:val="24"/>
    </w:rPr>
  </w:style>
  <w:style w:type="paragraph" w:customStyle="1" w:styleId="p1">
    <w:name w:val="p1"/>
    <w:basedOn w:val="Normal"/>
    <w:rsid w:val="000C0176"/>
    <w:rPr>
      <w:rFonts w:ascii="Tahoma" w:hAnsi="Tahoma" w:cs="Tahoma"/>
      <w:color w:val="262626"/>
      <w:sz w:val="14"/>
      <w:szCs w:val="14"/>
    </w:rPr>
  </w:style>
  <w:style w:type="character" w:customStyle="1" w:styleId="s1">
    <w:name w:val="s1"/>
    <w:rsid w:val="000C0176"/>
    <w:rPr>
      <w:rFonts w:ascii="Helvetica" w:hAnsi="Helvetica" w:hint="default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1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6FB46-08E5-4A42-AF7A-D5DA507E5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913</Words>
  <Characters>5205</Characters>
  <Application>Microsoft Office Word</Application>
  <DocSecurity>0</DocSecurity>
  <PresentationFormat/>
  <Lines>43</Lines>
  <Paragraphs>12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Manager/>
  <Company>Bravo</Company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Life172M</dc:creator>
  <cp:keywords/>
  <dc:description/>
  <cp:lastModifiedBy>7437</cp:lastModifiedBy>
  <cp:revision>13</cp:revision>
  <cp:lastPrinted>2026-01-30T14:24:00Z</cp:lastPrinted>
  <dcterms:created xsi:type="dcterms:W3CDTF">2026-01-30T13:31:00Z</dcterms:created>
  <dcterms:modified xsi:type="dcterms:W3CDTF">2026-01-30T14:29:00Z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GrammarlyDocumentId">
    <vt:lpwstr>e110a758afe6a97d0211d2b222d2eea6258e696a21006d941fd8fa6246e978ed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2023-10-05T06:38:56Z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9ed837ae-26ff-4600-8716-ffdf677daa92</vt:lpwstr>
  </property>
  <property fmtid="{D5CDD505-2E9C-101B-9397-08002B2CF9AE}" pid="9" name="MSIP_Label_defa4170-0d19-0005-0004-bc88714345d2_ActionId">
    <vt:lpwstr>1be45f6e-0685-4900-a918-e5b980cfe566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ICV">
    <vt:lpwstr>1C7BDC82E2394E949517E97E86D6446C_12</vt:lpwstr>
  </property>
</Properties>
</file>